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F670F" w14:textId="77777777" w:rsidR="00E05B85" w:rsidRDefault="00E90D6E">
      <w:pPr>
        <w:jc w:val="center"/>
        <w:rPr>
          <w:b/>
          <w:sz w:val="36"/>
        </w:rPr>
      </w:pPr>
      <w:r>
        <w:rPr>
          <w:b/>
          <w:sz w:val="36"/>
        </w:rPr>
        <w:t>CS2S567 Professional Practice and Employability:</w:t>
      </w:r>
    </w:p>
    <w:p w14:paraId="104179E0" w14:textId="77777777" w:rsidR="00E05B85" w:rsidRDefault="00E90D6E">
      <w:pPr>
        <w:jc w:val="center"/>
        <w:rPr>
          <w:b/>
          <w:sz w:val="36"/>
        </w:rPr>
      </w:pPr>
      <w:r>
        <w:rPr>
          <w:b/>
          <w:sz w:val="36"/>
        </w:rPr>
        <w:t>Team Based Software Development Workshop</w:t>
      </w:r>
    </w:p>
    <w:p w14:paraId="3AED4E88" w14:textId="77777777" w:rsidR="00E05B85" w:rsidRDefault="00E05B85"/>
    <w:p w14:paraId="3CEA8E2C" w14:textId="77777777" w:rsidR="00E05B85" w:rsidRDefault="00E90D6E">
      <w:pPr>
        <w:jc w:val="center"/>
        <w:rPr>
          <w:b/>
          <w:color w:val="7B7B7B"/>
          <w:sz w:val="68"/>
        </w:rPr>
      </w:pPr>
      <w:r>
        <w:rPr>
          <w:b/>
          <w:color w:val="7B7B7B"/>
          <w:sz w:val="68"/>
        </w:rPr>
        <w:t xml:space="preserve">Team Portfolio </w:t>
      </w:r>
    </w:p>
    <w:p w14:paraId="0D5D14DD" w14:textId="77777777" w:rsidR="00E05B85" w:rsidRDefault="00E05B85">
      <w:pPr>
        <w:jc w:val="center"/>
        <w:rPr>
          <w:sz w:val="28"/>
        </w:rPr>
      </w:pPr>
    </w:p>
    <w:p w14:paraId="46F624D2" w14:textId="77777777" w:rsidR="00E05B85" w:rsidRDefault="00E90D6E">
      <w:pPr>
        <w:jc w:val="center"/>
        <w:rPr>
          <w:b/>
          <w:sz w:val="32"/>
        </w:rPr>
      </w:pPr>
      <w:r>
        <w:rPr>
          <w:b/>
          <w:sz w:val="32"/>
        </w:rPr>
        <w:t>By</w:t>
      </w:r>
    </w:p>
    <w:p w14:paraId="6BEF7184" w14:textId="77777777" w:rsidR="00E05B85" w:rsidRDefault="00E90D6E">
      <w:pPr>
        <w:jc w:val="center"/>
        <w:rPr>
          <w:i/>
          <w:color w:val="7B7B7B"/>
          <w:sz w:val="36"/>
        </w:rPr>
      </w:pPr>
      <w:r>
        <w:rPr>
          <w:i/>
          <w:color w:val="7B7B7B"/>
          <w:sz w:val="36"/>
        </w:rPr>
        <w:t xml:space="preserve">Jessica </w:t>
      </w:r>
      <w:proofErr w:type="spellStart"/>
      <w:r>
        <w:rPr>
          <w:i/>
          <w:color w:val="7B7B7B"/>
          <w:sz w:val="36"/>
        </w:rPr>
        <w:t>Fealy</w:t>
      </w:r>
      <w:proofErr w:type="spellEnd"/>
      <w:r>
        <w:rPr>
          <w:i/>
          <w:color w:val="7B7B7B"/>
          <w:sz w:val="36"/>
        </w:rPr>
        <w:t xml:space="preserve"> – Weeks 1 - 4</w:t>
      </w:r>
    </w:p>
    <w:p w14:paraId="5BE2BE00" w14:textId="7498E622" w:rsidR="00E05B85" w:rsidRDefault="00E90D6E">
      <w:pPr>
        <w:jc w:val="center"/>
        <w:rPr>
          <w:i/>
          <w:color w:val="7B7B7B"/>
          <w:sz w:val="36"/>
        </w:rPr>
      </w:pPr>
      <w:r>
        <w:rPr>
          <w:i/>
          <w:color w:val="7B7B7B"/>
          <w:sz w:val="36"/>
        </w:rPr>
        <w:t xml:space="preserve">Ben Harrison – Weeks 5 </w:t>
      </w:r>
      <w:r w:rsidR="00154C1E">
        <w:rPr>
          <w:i/>
          <w:color w:val="7B7B7B"/>
          <w:sz w:val="36"/>
        </w:rPr>
        <w:t>–</w:t>
      </w:r>
      <w:r>
        <w:rPr>
          <w:i/>
          <w:color w:val="7B7B7B"/>
          <w:sz w:val="36"/>
        </w:rPr>
        <w:t xml:space="preserve"> 8</w:t>
      </w:r>
    </w:p>
    <w:p w14:paraId="4CC8F26C" w14:textId="54FCCAD6" w:rsidR="00154C1E" w:rsidRDefault="00154C1E">
      <w:pPr>
        <w:jc w:val="center"/>
        <w:rPr>
          <w:i/>
          <w:color w:val="7B7B7B"/>
          <w:sz w:val="36"/>
        </w:rPr>
      </w:pPr>
      <w:r>
        <w:rPr>
          <w:i/>
          <w:color w:val="7B7B7B"/>
          <w:sz w:val="36"/>
        </w:rPr>
        <w:t>Eduard Tenev – Weeks 9 - 12</w:t>
      </w:r>
    </w:p>
    <w:p w14:paraId="249FF951" w14:textId="7B54F9CD" w:rsidR="00E05B85" w:rsidRDefault="00E05B85">
      <w:pPr>
        <w:jc w:val="center"/>
        <w:rPr>
          <w:sz w:val="28"/>
        </w:rPr>
      </w:pPr>
    </w:p>
    <w:p w14:paraId="282C60CF" w14:textId="77777777" w:rsidR="00E05B85" w:rsidRDefault="00E05B85">
      <w:pPr>
        <w:jc w:val="center"/>
        <w:rPr>
          <w:sz w:val="28"/>
        </w:rPr>
      </w:pPr>
    </w:p>
    <w:p w14:paraId="498AAA82" w14:textId="77777777" w:rsidR="00E05B85" w:rsidRDefault="00E05B85">
      <w:pPr>
        <w:jc w:val="center"/>
        <w:rPr>
          <w:sz w:val="28"/>
        </w:rPr>
      </w:pPr>
    </w:p>
    <w:p w14:paraId="67BC17BD" w14:textId="77777777" w:rsidR="00E05B85" w:rsidRDefault="00E90D6E">
      <w:pPr>
        <w:jc w:val="center"/>
        <w:rPr>
          <w:sz w:val="28"/>
        </w:rPr>
      </w:pPr>
      <w:r>
        <w:rPr>
          <w:sz w:val="28"/>
        </w:rPr>
        <w:t xml:space="preserve">Team GitHub </w:t>
      </w:r>
      <w:proofErr w:type="gramStart"/>
      <w:r>
        <w:rPr>
          <w:sz w:val="28"/>
        </w:rPr>
        <w:t>Link :</w:t>
      </w:r>
      <w:proofErr w:type="gramEnd"/>
      <w:r>
        <w:rPr>
          <w:sz w:val="28"/>
        </w:rPr>
        <w:t xml:space="preserve"> </w:t>
      </w:r>
    </w:p>
    <w:p w14:paraId="35E797AF" w14:textId="77777777" w:rsidR="00E05B85" w:rsidRDefault="00D95A41">
      <w:pPr>
        <w:jc w:val="center"/>
      </w:pPr>
      <w:hyperlink r:id="rId8" w:history="1">
        <w:r w:rsidR="00E90D6E">
          <w:rPr>
            <w:rStyle w:val="Hyperlink"/>
            <w:sz w:val="28"/>
          </w:rPr>
          <w:t>https://github.com/BenB33/ProfessionalismTeam2</w:t>
        </w:r>
      </w:hyperlink>
      <w:r w:rsidR="00E90D6E">
        <w:rPr>
          <w:sz w:val="28"/>
        </w:rPr>
        <w:t xml:space="preserve"> </w:t>
      </w:r>
    </w:p>
    <w:p w14:paraId="10B2EF3E" w14:textId="77777777" w:rsidR="00E05B85" w:rsidRDefault="00E05B85">
      <w:pPr>
        <w:jc w:val="center"/>
        <w:rPr>
          <w:sz w:val="28"/>
        </w:rPr>
      </w:pPr>
    </w:p>
    <w:p w14:paraId="3B90C8C2" w14:textId="77777777" w:rsidR="00E05B85" w:rsidRDefault="00E05B85">
      <w:pPr>
        <w:jc w:val="center"/>
        <w:rPr>
          <w:sz w:val="28"/>
        </w:rPr>
      </w:pPr>
    </w:p>
    <w:tbl>
      <w:tblPr>
        <w:tblW w:w="9016" w:type="dxa"/>
        <w:tblCellMar>
          <w:left w:w="10" w:type="dxa"/>
          <w:right w:w="10" w:type="dxa"/>
        </w:tblCellMar>
        <w:tblLook w:val="04A0" w:firstRow="1" w:lastRow="0" w:firstColumn="1" w:lastColumn="0" w:noHBand="0" w:noVBand="1"/>
      </w:tblPr>
      <w:tblGrid>
        <w:gridCol w:w="2233"/>
        <w:gridCol w:w="6783"/>
      </w:tblGrid>
      <w:tr w:rsidR="00E05B85" w14:paraId="4C89651C"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28CE6" w14:textId="77777777" w:rsidR="00E05B85" w:rsidRDefault="00E90D6E">
            <w:pPr>
              <w:rPr>
                <w:sz w:val="28"/>
              </w:rPr>
            </w:pPr>
            <w:r>
              <w:rPr>
                <w:sz w:val="28"/>
              </w:rPr>
              <w:t>Team Number</w:t>
            </w:r>
          </w:p>
          <w:p w14:paraId="119425E7"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EDA4B" w14:textId="77777777" w:rsidR="00E05B85" w:rsidRDefault="00E90D6E">
            <w:pPr>
              <w:jc w:val="center"/>
              <w:rPr>
                <w:b/>
                <w:color w:val="7B7B7B"/>
                <w:sz w:val="28"/>
              </w:rPr>
            </w:pPr>
            <w:r>
              <w:rPr>
                <w:b/>
                <w:color w:val="7B7B7B"/>
                <w:sz w:val="28"/>
              </w:rPr>
              <w:t>2</w:t>
            </w:r>
          </w:p>
        </w:tc>
      </w:tr>
      <w:tr w:rsidR="00E05B85" w14:paraId="135F4B33"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8B25F" w14:textId="77777777" w:rsidR="00E05B85" w:rsidRDefault="00E90D6E">
            <w:pPr>
              <w:rPr>
                <w:sz w:val="28"/>
              </w:rPr>
            </w:pPr>
            <w:r>
              <w:rPr>
                <w:sz w:val="28"/>
              </w:rPr>
              <w:t>Team Task</w:t>
            </w:r>
          </w:p>
          <w:p w14:paraId="58DFC020"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A6EC2" w14:textId="77777777" w:rsidR="00E05B85" w:rsidRDefault="00E90D6E">
            <w:pPr>
              <w:rPr>
                <w:sz w:val="24"/>
                <w:szCs w:val="24"/>
              </w:rPr>
            </w:pPr>
            <w:r>
              <w:rPr>
                <w:sz w:val="24"/>
                <w:szCs w:val="24"/>
              </w:rPr>
              <w:t>Create a PIM system:</w:t>
            </w:r>
          </w:p>
          <w:p w14:paraId="48D7C7DE" w14:textId="77777777" w:rsidR="00E05B85" w:rsidRDefault="00E90D6E">
            <w:pPr>
              <w:pStyle w:val="ListParagraph"/>
              <w:numPr>
                <w:ilvl w:val="0"/>
                <w:numId w:val="1"/>
              </w:numPr>
              <w:rPr>
                <w:sz w:val="24"/>
                <w:szCs w:val="24"/>
              </w:rPr>
            </w:pPr>
            <w:r>
              <w:rPr>
                <w:sz w:val="24"/>
                <w:szCs w:val="24"/>
              </w:rPr>
              <w:t xml:space="preserve">Research </w:t>
            </w:r>
            <w:proofErr w:type="spellStart"/>
            <w:r>
              <w:rPr>
                <w:sz w:val="24"/>
                <w:szCs w:val="24"/>
              </w:rPr>
              <w:t>TKinter</w:t>
            </w:r>
            <w:proofErr w:type="spellEnd"/>
          </w:p>
          <w:p w14:paraId="191B5CC1" w14:textId="77777777" w:rsidR="00E05B85" w:rsidRDefault="00E90D6E">
            <w:pPr>
              <w:pStyle w:val="ListParagraph"/>
              <w:numPr>
                <w:ilvl w:val="0"/>
                <w:numId w:val="1"/>
              </w:numPr>
              <w:rPr>
                <w:sz w:val="24"/>
                <w:szCs w:val="24"/>
              </w:rPr>
            </w:pPr>
            <w:r>
              <w:rPr>
                <w:sz w:val="24"/>
                <w:szCs w:val="24"/>
              </w:rPr>
              <w:t xml:space="preserve">Research SQLite </w:t>
            </w:r>
          </w:p>
          <w:p w14:paraId="49C20811" w14:textId="77777777" w:rsidR="00E05B85" w:rsidRDefault="00E90D6E">
            <w:pPr>
              <w:pStyle w:val="ListParagraph"/>
              <w:numPr>
                <w:ilvl w:val="0"/>
                <w:numId w:val="1"/>
              </w:numPr>
              <w:rPr>
                <w:sz w:val="24"/>
                <w:szCs w:val="24"/>
              </w:rPr>
            </w:pPr>
            <w:r>
              <w:rPr>
                <w:sz w:val="24"/>
                <w:szCs w:val="24"/>
              </w:rPr>
              <w:t>Research and write a LESPI</w:t>
            </w:r>
          </w:p>
          <w:p w14:paraId="33BC579B" w14:textId="77777777" w:rsidR="00E05B85" w:rsidRDefault="00E90D6E">
            <w:pPr>
              <w:pStyle w:val="ListParagraph"/>
              <w:numPr>
                <w:ilvl w:val="0"/>
                <w:numId w:val="1"/>
              </w:numPr>
              <w:rPr>
                <w:sz w:val="24"/>
                <w:szCs w:val="24"/>
              </w:rPr>
            </w:pPr>
            <w:r>
              <w:rPr>
                <w:sz w:val="24"/>
                <w:szCs w:val="24"/>
              </w:rPr>
              <w:t xml:space="preserve">Research and write a QA Document </w:t>
            </w:r>
          </w:p>
          <w:p w14:paraId="5B79B092" w14:textId="77777777" w:rsidR="00E05B85" w:rsidRDefault="00E90D6E">
            <w:pPr>
              <w:pStyle w:val="ListParagraph"/>
              <w:numPr>
                <w:ilvl w:val="0"/>
                <w:numId w:val="1"/>
              </w:numPr>
              <w:rPr>
                <w:sz w:val="24"/>
                <w:szCs w:val="24"/>
              </w:rPr>
            </w:pPr>
            <w:r>
              <w:rPr>
                <w:sz w:val="24"/>
                <w:szCs w:val="24"/>
              </w:rPr>
              <w:t xml:space="preserve">Create flowcharts </w:t>
            </w:r>
          </w:p>
          <w:p w14:paraId="6677B404" w14:textId="77777777" w:rsidR="00E05B85" w:rsidRDefault="00E90D6E">
            <w:pPr>
              <w:pStyle w:val="ListParagraph"/>
              <w:numPr>
                <w:ilvl w:val="0"/>
                <w:numId w:val="1"/>
              </w:numPr>
              <w:rPr>
                <w:sz w:val="24"/>
                <w:szCs w:val="24"/>
              </w:rPr>
            </w:pPr>
            <w:r>
              <w:rPr>
                <w:sz w:val="24"/>
                <w:szCs w:val="24"/>
              </w:rPr>
              <w:t xml:space="preserve">Create a prototype </w:t>
            </w:r>
          </w:p>
          <w:p w14:paraId="1941FBA3" w14:textId="77777777" w:rsidR="00E05B85" w:rsidRDefault="00E05B85">
            <w:pPr>
              <w:rPr>
                <w:sz w:val="24"/>
                <w:szCs w:val="24"/>
              </w:rPr>
            </w:pPr>
          </w:p>
        </w:tc>
      </w:tr>
      <w:tr w:rsidR="00E05B85" w14:paraId="323B9E05"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492BB" w14:textId="77777777" w:rsidR="00E05B85" w:rsidRDefault="00E90D6E">
            <w:pPr>
              <w:rPr>
                <w:sz w:val="28"/>
              </w:rPr>
            </w:pPr>
            <w:r>
              <w:rPr>
                <w:sz w:val="28"/>
              </w:rPr>
              <w:t>Team Members</w:t>
            </w:r>
          </w:p>
          <w:p w14:paraId="7B0DFA67" w14:textId="77777777" w:rsidR="00E05B85" w:rsidRDefault="00E05B85">
            <w:pPr>
              <w:rPr>
                <w:sz w:val="28"/>
              </w:rPr>
            </w:pPr>
          </w:p>
          <w:p w14:paraId="624C45E4" w14:textId="77777777" w:rsidR="00E05B85" w:rsidRDefault="00E05B85">
            <w:pPr>
              <w:rPr>
                <w:sz w:val="28"/>
              </w:rPr>
            </w:pPr>
          </w:p>
          <w:p w14:paraId="23221B10" w14:textId="77777777" w:rsidR="00E05B85" w:rsidRDefault="00E05B85">
            <w:pPr>
              <w:rPr>
                <w:sz w:val="28"/>
              </w:rPr>
            </w:pPr>
          </w:p>
          <w:p w14:paraId="6E75097B" w14:textId="77777777" w:rsidR="00E05B85" w:rsidRDefault="00E05B85">
            <w:pPr>
              <w:rPr>
                <w:sz w:val="28"/>
              </w:rPr>
            </w:pPr>
          </w:p>
          <w:p w14:paraId="1AF99744" w14:textId="77777777" w:rsidR="00E05B85" w:rsidRDefault="00E05B85">
            <w:pPr>
              <w:rPr>
                <w:sz w:val="28"/>
              </w:rPr>
            </w:pPr>
          </w:p>
          <w:p w14:paraId="742CCE9C" w14:textId="77777777" w:rsidR="00E05B85" w:rsidRDefault="00E05B85">
            <w:pPr>
              <w:rPr>
                <w:sz w:val="28"/>
              </w:rPr>
            </w:pPr>
          </w:p>
          <w:p w14:paraId="75FF3EBD" w14:textId="77777777" w:rsidR="00E05B85" w:rsidRDefault="00E05B85">
            <w:pPr>
              <w:rPr>
                <w:sz w:val="28"/>
              </w:rPr>
            </w:pPr>
          </w:p>
          <w:p w14:paraId="5C16D377"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B7157" w14:textId="77777777" w:rsidR="00E05B85" w:rsidRDefault="00E90D6E">
            <w:pPr>
              <w:rPr>
                <w:sz w:val="24"/>
                <w:szCs w:val="24"/>
              </w:rPr>
            </w:pPr>
            <w:r>
              <w:rPr>
                <w:sz w:val="24"/>
                <w:szCs w:val="24"/>
              </w:rPr>
              <w:t xml:space="preserve">Jessica </w:t>
            </w:r>
            <w:proofErr w:type="spellStart"/>
            <w:r>
              <w:rPr>
                <w:sz w:val="24"/>
                <w:szCs w:val="24"/>
              </w:rPr>
              <w:t>Fealy</w:t>
            </w:r>
            <w:proofErr w:type="spellEnd"/>
            <w:r>
              <w:rPr>
                <w:sz w:val="24"/>
                <w:szCs w:val="24"/>
              </w:rPr>
              <w:t xml:space="preserve"> </w:t>
            </w:r>
          </w:p>
          <w:p w14:paraId="1BF81324" w14:textId="77777777" w:rsidR="00E05B85" w:rsidRDefault="00E90D6E">
            <w:pPr>
              <w:rPr>
                <w:sz w:val="24"/>
                <w:szCs w:val="24"/>
              </w:rPr>
            </w:pPr>
            <w:r>
              <w:rPr>
                <w:sz w:val="24"/>
                <w:szCs w:val="24"/>
              </w:rPr>
              <w:t xml:space="preserve">Ben Harrison </w:t>
            </w:r>
          </w:p>
          <w:p w14:paraId="1702FB5C" w14:textId="77777777" w:rsidR="00E05B85" w:rsidRDefault="00E90D6E">
            <w:pPr>
              <w:rPr>
                <w:sz w:val="24"/>
                <w:szCs w:val="24"/>
              </w:rPr>
            </w:pPr>
            <w:r>
              <w:rPr>
                <w:sz w:val="24"/>
                <w:szCs w:val="24"/>
              </w:rPr>
              <w:t>Komal</w:t>
            </w:r>
          </w:p>
          <w:p w14:paraId="6871C37F" w14:textId="77777777" w:rsidR="00E05B85" w:rsidRDefault="00E90D6E">
            <w:pPr>
              <w:rPr>
                <w:sz w:val="24"/>
                <w:szCs w:val="24"/>
              </w:rPr>
            </w:pPr>
            <w:r>
              <w:rPr>
                <w:sz w:val="24"/>
                <w:szCs w:val="24"/>
              </w:rPr>
              <w:t>Harry</w:t>
            </w:r>
          </w:p>
          <w:p w14:paraId="6F65DF7C" w14:textId="77777777" w:rsidR="00E05B85" w:rsidRDefault="00E90D6E">
            <w:pPr>
              <w:rPr>
                <w:sz w:val="24"/>
                <w:szCs w:val="24"/>
              </w:rPr>
            </w:pPr>
            <w:r>
              <w:rPr>
                <w:sz w:val="24"/>
                <w:szCs w:val="24"/>
              </w:rPr>
              <w:t xml:space="preserve">Ed </w:t>
            </w:r>
          </w:p>
        </w:tc>
      </w:tr>
    </w:tbl>
    <w:p w14:paraId="3429F6F7" w14:textId="77777777" w:rsidR="00E05B85" w:rsidRDefault="00E05B85"/>
    <w:p w14:paraId="48F430B4" w14:textId="77777777" w:rsidR="00E05B85" w:rsidRDefault="00E05B85"/>
    <w:p w14:paraId="5AFD5476" w14:textId="77777777" w:rsidR="00E05B85" w:rsidRDefault="00E05B85"/>
    <w:p w14:paraId="439E225C" w14:textId="77777777" w:rsidR="00E05B85" w:rsidRDefault="00E05B85"/>
    <w:p w14:paraId="2499080D" w14:textId="77777777" w:rsidR="00E05B85" w:rsidRDefault="00E05B85"/>
    <w:p w14:paraId="1DD6B264" w14:textId="77777777" w:rsidR="00E05B85" w:rsidRDefault="00E05B85"/>
    <w:bookmarkStart w:id="0" w:name="_Toc60849562" w:displacedByCustomXml="next"/>
    <w:sdt>
      <w:sdtPr>
        <w:rPr>
          <w:rFonts w:ascii="Calibri" w:eastAsia="Calibri" w:hAnsi="Calibri"/>
          <w:color w:val="auto"/>
          <w:sz w:val="22"/>
          <w:szCs w:val="22"/>
          <w:lang w:val="en-GB"/>
        </w:rPr>
        <w:id w:val="-595335474"/>
        <w:docPartObj>
          <w:docPartGallery w:val="Table of Contents"/>
          <w:docPartUnique/>
        </w:docPartObj>
      </w:sdtPr>
      <w:sdtEndPr>
        <w:rPr>
          <w:b/>
          <w:bCs/>
          <w:noProof/>
        </w:rPr>
      </w:sdtEndPr>
      <w:sdtContent>
        <w:p w14:paraId="001BEB84" w14:textId="67CAE862" w:rsidR="00374F11" w:rsidRDefault="00374F11">
          <w:pPr>
            <w:pStyle w:val="TOCHeading"/>
          </w:pPr>
          <w:r>
            <w:t>Contents</w:t>
          </w:r>
          <w:bookmarkEnd w:id="0"/>
        </w:p>
        <w:p w14:paraId="0D609AD4" w14:textId="36BE6910" w:rsidR="00374F11" w:rsidRDefault="00374F11">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60849562" w:history="1">
            <w:r w:rsidRPr="00EE2A07">
              <w:rPr>
                <w:rStyle w:val="Hyperlink"/>
                <w:noProof/>
              </w:rPr>
              <w:t>Contents</w:t>
            </w:r>
            <w:r>
              <w:rPr>
                <w:noProof/>
                <w:webHidden/>
              </w:rPr>
              <w:tab/>
            </w:r>
            <w:r>
              <w:rPr>
                <w:noProof/>
                <w:webHidden/>
              </w:rPr>
              <w:fldChar w:fldCharType="begin"/>
            </w:r>
            <w:r>
              <w:rPr>
                <w:noProof/>
                <w:webHidden/>
              </w:rPr>
              <w:instrText xml:space="preserve"> PAGEREF _Toc60849562 \h </w:instrText>
            </w:r>
            <w:r>
              <w:rPr>
                <w:noProof/>
                <w:webHidden/>
              </w:rPr>
            </w:r>
            <w:r>
              <w:rPr>
                <w:noProof/>
                <w:webHidden/>
              </w:rPr>
              <w:fldChar w:fldCharType="separate"/>
            </w:r>
            <w:r>
              <w:rPr>
                <w:noProof/>
                <w:webHidden/>
              </w:rPr>
              <w:t>2</w:t>
            </w:r>
            <w:r>
              <w:rPr>
                <w:noProof/>
                <w:webHidden/>
              </w:rPr>
              <w:fldChar w:fldCharType="end"/>
            </w:r>
          </w:hyperlink>
        </w:p>
        <w:p w14:paraId="4E208098" w14:textId="3D8862C1" w:rsidR="00374F11" w:rsidRDefault="00D95A41">
          <w:pPr>
            <w:pStyle w:val="TOC1"/>
            <w:tabs>
              <w:tab w:val="right" w:leader="dot" w:pos="9016"/>
            </w:tabs>
            <w:rPr>
              <w:rFonts w:asciiTheme="minorHAnsi" w:eastAsiaTheme="minorEastAsia" w:hAnsiTheme="minorHAnsi" w:cstheme="minorBidi"/>
              <w:noProof/>
              <w:lang w:eastAsia="en-GB"/>
            </w:rPr>
          </w:pPr>
          <w:hyperlink w:anchor="_Toc60849563" w:history="1">
            <w:r w:rsidR="00374F11" w:rsidRPr="00EE2A07">
              <w:rPr>
                <w:rStyle w:val="Hyperlink"/>
                <w:noProof/>
              </w:rPr>
              <w:t>Weeks 1 &amp; 2</w:t>
            </w:r>
            <w:r w:rsidR="00374F11">
              <w:rPr>
                <w:noProof/>
                <w:webHidden/>
              </w:rPr>
              <w:tab/>
            </w:r>
            <w:r w:rsidR="00374F11">
              <w:rPr>
                <w:noProof/>
                <w:webHidden/>
              </w:rPr>
              <w:fldChar w:fldCharType="begin"/>
            </w:r>
            <w:r w:rsidR="00374F11">
              <w:rPr>
                <w:noProof/>
                <w:webHidden/>
              </w:rPr>
              <w:instrText xml:space="preserve"> PAGEREF _Toc60849563 \h </w:instrText>
            </w:r>
            <w:r w:rsidR="00374F11">
              <w:rPr>
                <w:noProof/>
                <w:webHidden/>
              </w:rPr>
            </w:r>
            <w:r w:rsidR="00374F11">
              <w:rPr>
                <w:noProof/>
                <w:webHidden/>
              </w:rPr>
              <w:fldChar w:fldCharType="separate"/>
            </w:r>
            <w:r w:rsidR="00374F11">
              <w:rPr>
                <w:noProof/>
                <w:webHidden/>
              </w:rPr>
              <w:t>3</w:t>
            </w:r>
            <w:r w:rsidR="00374F11">
              <w:rPr>
                <w:noProof/>
                <w:webHidden/>
              </w:rPr>
              <w:fldChar w:fldCharType="end"/>
            </w:r>
          </w:hyperlink>
        </w:p>
        <w:p w14:paraId="4FF22F4B" w14:textId="19A3E11B" w:rsidR="00374F11" w:rsidRDefault="00D95A41">
          <w:pPr>
            <w:pStyle w:val="TOC1"/>
            <w:tabs>
              <w:tab w:val="right" w:leader="dot" w:pos="9016"/>
            </w:tabs>
            <w:rPr>
              <w:rFonts w:asciiTheme="minorHAnsi" w:eastAsiaTheme="minorEastAsia" w:hAnsiTheme="minorHAnsi" w:cstheme="minorBidi"/>
              <w:noProof/>
              <w:lang w:eastAsia="en-GB"/>
            </w:rPr>
          </w:pPr>
          <w:hyperlink w:anchor="_Toc60849564" w:history="1">
            <w:r w:rsidR="00374F11" w:rsidRPr="00EE2A07">
              <w:rPr>
                <w:rStyle w:val="Hyperlink"/>
                <w:noProof/>
              </w:rPr>
              <w:t>Weeks 3</w:t>
            </w:r>
            <w:r w:rsidR="00374F11">
              <w:rPr>
                <w:noProof/>
                <w:webHidden/>
              </w:rPr>
              <w:tab/>
            </w:r>
            <w:r w:rsidR="00374F11">
              <w:rPr>
                <w:noProof/>
                <w:webHidden/>
              </w:rPr>
              <w:fldChar w:fldCharType="begin"/>
            </w:r>
            <w:r w:rsidR="00374F11">
              <w:rPr>
                <w:noProof/>
                <w:webHidden/>
              </w:rPr>
              <w:instrText xml:space="preserve"> PAGEREF _Toc60849564 \h </w:instrText>
            </w:r>
            <w:r w:rsidR="00374F11">
              <w:rPr>
                <w:noProof/>
                <w:webHidden/>
              </w:rPr>
            </w:r>
            <w:r w:rsidR="00374F11">
              <w:rPr>
                <w:noProof/>
                <w:webHidden/>
              </w:rPr>
              <w:fldChar w:fldCharType="separate"/>
            </w:r>
            <w:r w:rsidR="00374F11">
              <w:rPr>
                <w:noProof/>
                <w:webHidden/>
              </w:rPr>
              <w:t>4</w:t>
            </w:r>
            <w:r w:rsidR="00374F11">
              <w:rPr>
                <w:noProof/>
                <w:webHidden/>
              </w:rPr>
              <w:fldChar w:fldCharType="end"/>
            </w:r>
          </w:hyperlink>
        </w:p>
        <w:p w14:paraId="190D358D" w14:textId="1B588C82" w:rsidR="00374F11" w:rsidRDefault="00D95A41">
          <w:pPr>
            <w:pStyle w:val="TOC1"/>
            <w:tabs>
              <w:tab w:val="right" w:leader="dot" w:pos="9016"/>
            </w:tabs>
            <w:rPr>
              <w:rFonts w:asciiTheme="minorHAnsi" w:eastAsiaTheme="minorEastAsia" w:hAnsiTheme="minorHAnsi" w:cstheme="minorBidi"/>
              <w:noProof/>
              <w:lang w:eastAsia="en-GB"/>
            </w:rPr>
          </w:pPr>
          <w:hyperlink w:anchor="_Toc60849565" w:history="1">
            <w:r w:rsidR="00374F11" w:rsidRPr="00EE2A07">
              <w:rPr>
                <w:rStyle w:val="Hyperlink"/>
                <w:noProof/>
              </w:rPr>
              <w:t>Weeks 4</w:t>
            </w:r>
            <w:r w:rsidR="00374F11">
              <w:rPr>
                <w:noProof/>
                <w:webHidden/>
              </w:rPr>
              <w:tab/>
            </w:r>
            <w:r w:rsidR="00374F11">
              <w:rPr>
                <w:noProof/>
                <w:webHidden/>
              </w:rPr>
              <w:fldChar w:fldCharType="begin"/>
            </w:r>
            <w:r w:rsidR="00374F11">
              <w:rPr>
                <w:noProof/>
                <w:webHidden/>
              </w:rPr>
              <w:instrText xml:space="preserve"> PAGEREF _Toc60849565 \h </w:instrText>
            </w:r>
            <w:r w:rsidR="00374F11">
              <w:rPr>
                <w:noProof/>
                <w:webHidden/>
              </w:rPr>
            </w:r>
            <w:r w:rsidR="00374F11">
              <w:rPr>
                <w:noProof/>
                <w:webHidden/>
              </w:rPr>
              <w:fldChar w:fldCharType="separate"/>
            </w:r>
            <w:r w:rsidR="00374F11">
              <w:rPr>
                <w:noProof/>
                <w:webHidden/>
              </w:rPr>
              <w:t>5</w:t>
            </w:r>
            <w:r w:rsidR="00374F11">
              <w:rPr>
                <w:noProof/>
                <w:webHidden/>
              </w:rPr>
              <w:fldChar w:fldCharType="end"/>
            </w:r>
          </w:hyperlink>
        </w:p>
        <w:p w14:paraId="2ACC2BE1" w14:textId="77A91BCD" w:rsidR="00374F11" w:rsidRDefault="00D95A41">
          <w:pPr>
            <w:pStyle w:val="TOC1"/>
            <w:tabs>
              <w:tab w:val="right" w:leader="dot" w:pos="9016"/>
            </w:tabs>
            <w:rPr>
              <w:rFonts w:asciiTheme="minorHAnsi" w:eastAsiaTheme="minorEastAsia" w:hAnsiTheme="minorHAnsi" w:cstheme="minorBidi"/>
              <w:noProof/>
              <w:lang w:eastAsia="en-GB"/>
            </w:rPr>
          </w:pPr>
          <w:hyperlink w:anchor="_Toc60849566" w:history="1">
            <w:r w:rsidR="00374F11" w:rsidRPr="00EE2A07">
              <w:rPr>
                <w:rStyle w:val="Hyperlink"/>
                <w:noProof/>
              </w:rPr>
              <w:t>Weeks 5&amp;6</w:t>
            </w:r>
            <w:r w:rsidR="00374F11">
              <w:rPr>
                <w:noProof/>
                <w:webHidden/>
              </w:rPr>
              <w:tab/>
            </w:r>
            <w:r w:rsidR="00374F11">
              <w:rPr>
                <w:noProof/>
                <w:webHidden/>
              </w:rPr>
              <w:fldChar w:fldCharType="begin"/>
            </w:r>
            <w:r w:rsidR="00374F11">
              <w:rPr>
                <w:noProof/>
                <w:webHidden/>
              </w:rPr>
              <w:instrText xml:space="preserve"> PAGEREF _Toc60849566 \h </w:instrText>
            </w:r>
            <w:r w:rsidR="00374F11">
              <w:rPr>
                <w:noProof/>
                <w:webHidden/>
              </w:rPr>
            </w:r>
            <w:r w:rsidR="00374F11">
              <w:rPr>
                <w:noProof/>
                <w:webHidden/>
              </w:rPr>
              <w:fldChar w:fldCharType="separate"/>
            </w:r>
            <w:r w:rsidR="00374F11">
              <w:rPr>
                <w:noProof/>
                <w:webHidden/>
              </w:rPr>
              <w:t>6</w:t>
            </w:r>
            <w:r w:rsidR="00374F11">
              <w:rPr>
                <w:noProof/>
                <w:webHidden/>
              </w:rPr>
              <w:fldChar w:fldCharType="end"/>
            </w:r>
          </w:hyperlink>
        </w:p>
        <w:p w14:paraId="5A1C9FF4" w14:textId="66BD7442" w:rsidR="00154C1E" w:rsidRPr="00154C1E" w:rsidRDefault="00D95A41" w:rsidP="00154C1E">
          <w:pPr>
            <w:pStyle w:val="TOC1"/>
            <w:tabs>
              <w:tab w:val="right" w:leader="dot" w:pos="9016"/>
            </w:tabs>
            <w:rPr>
              <w:noProof/>
            </w:rPr>
          </w:pPr>
          <w:hyperlink w:anchor="_Toc60849567" w:history="1">
            <w:r w:rsidR="00374F11" w:rsidRPr="00EE2A07">
              <w:rPr>
                <w:rStyle w:val="Hyperlink"/>
                <w:noProof/>
              </w:rPr>
              <w:t>Weeks 7&amp;8</w:t>
            </w:r>
            <w:r w:rsidR="00374F11">
              <w:rPr>
                <w:noProof/>
                <w:webHidden/>
              </w:rPr>
              <w:tab/>
            </w:r>
            <w:r w:rsidR="00374F11">
              <w:rPr>
                <w:noProof/>
                <w:webHidden/>
              </w:rPr>
              <w:fldChar w:fldCharType="begin"/>
            </w:r>
            <w:r w:rsidR="00374F11">
              <w:rPr>
                <w:noProof/>
                <w:webHidden/>
              </w:rPr>
              <w:instrText xml:space="preserve"> PAGEREF _Toc60849567 \h </w:instrText>
            </w:r>
            <w:r w:rsidR="00374F11">
              <w:rPr>
                <w:noProof/>
                <w:webHidden/>
              </w:rPr>
            </w:r>
            <w:r w:rsidR="00374F11">
              <w:rPr>
                <w:noProof/>
                <w:webHidden/>
              </w:rPr>
              <w:fldChar w:fldCharType="separate"/>
            </w:r>
            <w:r w:rsidR="00374F11">
              <w:rPr>
                <w:noProof/>
                <w:webHidden/>
              </w:rPr>
              <w:t>7</w:t>
            </w:r>
            <w:r w:rsidR="00374F11">
              <w:rPr>
                <w:noProof/>
                <w:webHidden/>
              </w:rPr>
              <w:fldChar w:fldCharType="end"/>
            </w:r>
          </w:hyperlink>
        </w:p>
        <w:p w14:paraId="4D0E2D0D" w14:textId="4B876C58" w:rsidR="00374F11" w:rsidRDefault="00D95A41">
          <w:pPr>
            <w:pStyle w:val="TOC1"/>
            <w:tabs>
              <w:tab w:val="right" w:leader="dot" w:pos="9016"/>
            </w:tabs>
            <w:rPr>
              <w:rFonts w:asciiTheme="minorHAnsi" w:eastAsiaTheme="minorEastAsia" w:hAnsiTheme="minorHAnsi" w:cstheme="minorBidi"/>
              <w:noProof/>
              <w:lang w:eastAsia="en-GB"/>
            </w:rPr>
          </w:pPr>
          <w:hyperlink w:anchor="_Toc60849568" w:history="1">
            <w:r w:rsidR="00374F11" w:rsidRPr="00EE2A07">
              <w:rPr>
                <w:rStyle w:val="Hyperlink"/>
                <w:noProof/>
              </w:rPr>
              <w:t>Appendix</w:t>
            </w:r>
            <w:r w:rsidR="00374F11">
              <w:rPr>
                <w:noProof/>
                <w:webHidden/>
              </w:rPr>
              <w:tab/>
            </w:r>
            <w:r w:rsidR="00374F11">
              <w:rPr>
                <w:noProof/>
                <w:webHidden/>
              </w:rPr>
              <w:fldChar w:fldCharType="begin"/>
            </w:r>
            <w:r w:rsidR="00374F11">
              <w:rPr>
                <w:noProof/>
                <w:webHidden/>
              </w:rPr>
              <w:instrText xml:space="preserve"> PAGEREF _Toc60849568 \h </w:instrText>
            </w:r>
            <w:r w:rsidR="00374F11">
              <w:rPr>
                <w:noProof/>
                <w:webHidden/>
              </w:rPr>
            </w:r>
            <w:r w:rsidR="00374F11">
              <w:rPr>
                <w:noProof/>
                <w:webHidden/>
              </w:rPr>
              <w:fldChar w:fldCharType="separate"/>
            </w:r>
            <w:r w:rsidR="00374F11">
              <w:rPr>
                <w:noProof/>
                <w:webHidden/>
              </w:rPr>
              <w:t>8</w:t>
            </w:r>
            <w:r w:rsidR="00374F11">
              <w:rPr>
                <w:noProof/>
                <w:webHidden/>
              </w:rPr>
              <w:fldChar w:fldCharType="end"/>
            </w:r>
          </w:hyperlink>
        </w:p>
        <w:p w14:paraId="4A26C898" w14:textId="33E33C31" w:rsidR="00374F11" w:rsidRDefault="00374F11">
          <w:r>
            <w:rPr>
              <w:b/>
              <w:bCs/>
              <w:noProof/>
            </w:rPr>
            <w:fldChar w:fldCharType="end"/>
          </w:r>
        </w:p>
      </w:sdtContent>
    </w:sdt>
    <w:p w14:paraId="1A1884ED" w14:textId="6595653B" w:rsidR="00E05B85" w:rsidRDefault="00E05B85"/>
    <w:p w14:paraId="39B02F05" w14:textId="77777777" w:rsidR="00E05B85" w:rsidRDefault="00E05B85"/>
    <w:p w14:paraId="3708B220" w14:textId="77777777" w:rsidR="00E05B85" w:rsidRDefault="00E05B85"/>
    <w:p w14:paraId="63A65143" w14:textId="77777777" w:rsidR="00E05B85" w:rsidRDefault="00E05B85"/>
    <w:p w14:paraId="7E8856CC" w14:textId="77777777" w:rsidR="00E05B85" w:rsidRDefault="00E05B85"/>
    <w:p w14:paraId="4F76B9AF" w14:textId="77777777" w:rsidR="00E05B85" w:rsidRDefault="00E05B85"/>
    <w:p w14:paraId="18BE45DE" w14:textId="77777777" w:rsidR="00E05B85" w:rsidRDefault="00E05B85"/>
    <w:p w14:paraId="568B2093" w14:textId="77777777" w:rsidR="00E05B85" w:rsidRDefault="00E05B85"/>
    <w:p w14:paraId="326D99D2" w14:textId="77777777" w:rsidR="00E05B85" w:rsidRDefault="00E05B85"/>
    <w:p w14:paraId="31B2CEC7" w14:textId="77777777" w:rsidR="00E05B85" w:rsidRDefault="00E05B85"/>
    <w:p w14:paraId="33B378B1" w14:textId="77777777" w:rsidR="00E05B85" w:rsidRDefault="00E05B85"/>
    <w:p w14:paraId="0729F452" w14:textId="77777777" w:rsidR="00E05B85" w:rsidRDefault="00E05B85"/>
    <w:p w14:paraId="6F8EB558" w14:textId="77777777" w:rsidR="00E05B85" w:rsidRDefault="00E05B85"/>
    <w:p w14:paraId="50CFDCB7" w14:textId="77777777" w:rsidR="00E05B85" w:rsidRDefault="00E05B85"/>
    <w:p w14:paraId="51533A1C" w14:textId="77777777" w:rsidR="00E05B85" w:rsidRDefault="00E05B85"/>
    <w:p w14:paraId="00E93804" w14:textId="77777777" w:rsidR="00E05B85" w:rsidRDefault="00E05B85"/>
    <w:p w14:paraId="0E169DE4" w14:textId="77777777" w:rsidR="00E05B85" w:rsidRDefault="00E05B85"/>
    <w:p w14:paraId="14B3DC4B" w14:textId="77777777" w:rsidR="00E05B85" w:rsidRDefault="00E05B85"/>
    <w:p w14:paraId="5316EB85" w14:textId="77777777" w:rsidR="00E05B85" w:rsidRDefault="00E05B85"/>
    <w:p w14:paraId="31562D57" w14:textId="77777777" w:rsidR="00E05B85" w:rsidRDefault="00E05B85"/>
    <w:p w14:paraId="5216207F" w14:textId="77777777" w:rsidR="00E05B85" w:rsidRDefault="00E05B85"/>
    <w:p w14:paraId="35E98353" w14:textId="62BADA87" w:rsidR="00E05B85" w:rsidRDefault="00E05B85"/>
    <w:p w14:paraId="355E45D5" w14:textId="5E7ECB40" w:rsidR="00374F11" w:rsidRDefault="00374F11"/>
    <w:p w14:paraId="414833E9" w14:textId="09FC4D6F" w:rsidR="00374F11" w:rsidRDefault="00374F11"/>
    <w:p w14:paraId="2F33625C" w14:textId="61511E64" w:rsidR="00374F11" w:rsidRDefault="00374F11"/>
    <w:p w14:paraId="0007BA4C" w14:textId="4382B287" w:rsidR="00374F11" w:rsidRDefault="00374F11"/>
    <w:p w14:paraId="0807B260" w14:textId="2A52B902" w:rsidR="00374F11" w:rsidRDefault="00374F11"/>
    <w:p w14:paraId="42905B0B" w14:textId="37017C41" w:rsidR="00374F11" w:rsidRDefault="00374F11"/>
    <w:p w14:paraId="4F08997C" w14:textId="17F51C04" w:rsidR="00374F11" w:rsidRDefault="00374F11"/>
    <w:p w14:paraId="3140837F" w14:textId="77777777" w:rsidR="00374F11" w:rsidRDefault="00374F11"/>
    <w:p w14:paraId="5A5FE32A" w14:textId="77777777" w:rsidR="00E05B85" w:rsidRDefault="00E05B85"/>
    <w:p w14:paraId="2B9A9E32" w14:textId="77777777" w:rsidR="00E05B85" w:rsidRDefault="00E05B85"/>
    <w:p w14:paraId="65B3B921" w14:textId="77777777" w:rsidR="00E05B85" w:rsidRDefault="00E05B85"/>
    <w:p w14:paraId="3AD22671" w14:textId="77777777" w:rsidR="00E05B85" w:rsidRDefault="00E05B85"/>
    <w:p w14:paraId="2B1995C4" w14:textId="77777777" w:rsidR="00E05B85" w:rsidRDefault="00E05B85"/>
    <w:p w14:paraId="0F935C71" w14:textId="77777777" w:rsidR="00E05B85" w:rsidRDefault="00E05B85"/>
    <w:p w14:paraId="234E2588" w14:textId="77777777" w:rsidR="00E05B85" w:rsidRDefault="00E05B85"/>
    <w:tbl>
      <w:tblPr>
        <w:tblW w:w="9918" w:type="dxa"/>
        <w:tblCellMar>
          <w:left w:w="10" w:type="dxa"/>
          <w:right w:w="10" w:type="dxa"/>
        </w:tblCellMar>
        <w:tblLook w:val="04A0" w:firstRow="1" w:lastRow="0" w:firstColumn="1" w:lastColumn="0" w:noHBand="0" w:noVBand="1"/>
      </w:tblPr>
      <w:tblGrid>
        <w:gridCol w:w="1725"/>
        <w:gridCol w:w="3940"/>
        <w:gridCol w:w="284"/>
        <w:gridCol w:w="3067"/>
        <w:gridCol w:w="902"/>
      </w:tblGrid>
      <w:tr w:rsidR="00E05B85" w14:paraId="43D62A7C" w14:textId="77777777" w:rsidTr="00374F11">
        <w:trPr>
          <w:gridAfter w:val="1"/>
          <w:wAfter w:w="902" w:type="dxa"/>
        </w:trPr>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8029B04" w14:textId="77777777" w:rsidR="00E05B85" w:rsidRDefault="00E90D6E">
            <w:pPr>
              <w:pStyle w:val="Heading1"/>
            </w:pPr>
            <w:bookmarkStart w:id="1" w:name="_Toc460948478"/>
            <w:bookmarkStart w:id="2" w:name="_Toc55651934"/>
            <w:bookmarkStart w:id="3" w:name="_Toc55659389"/>
            <w:bookmarkStart w:id="4" w:name="_Toc55825977"/>
            <w:bookmarkStart w:id="5" w:name="_Toc60829218"/>
            <w:bookmarkStart w:id="6" w:name="_Toc60849563"/>
            <w:r>
              <w:t>Weeks 1 &amp; 2</w:t>
            </w:r>
            <w:bookmarkEnd w:id="1"/>
            <w:bookmarkEnd w:id="2"/>
            <w:bookmarkEnd w:id="3"/>
            <w:bookmarkEnd w:id="4"/>
            <w:bookmarkEnd w:id="5"/>
            <w:bookmarkEnd w:id="6"/>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67019C4D" w14:textId="77777777" w:rsidR="00E05B85" w:rsidRDefault="00E90D6E">
            <w:pPr>
              <w:jc w:val="center"/>
            </w:pPr>
            <w:r>
              <w:rPr>
                <w:b/>
                <w:color w:val="7B7B7B"/>
                <w:sz w:val="40"/>
              </w:rPr>
              <w:t>Project Setup</w:t>
            </w:r>
          </w:p>
        </w:tc>
      </w:tr>
      <w:tr w:rsidR="00E05B85" w14:paraId="1BBA6343" w14:textId="77777777" w:rsidTr="00374F11">
        <w:trPr>
          <w:gridAfter w:val="1"/>
          <w:wAfter w:w="902" w:type="dxa"/>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8C233" w14:textId="77777777" w:rsidR="00E05B85" w:rsidRDefault="00E90D6E">
            <w:r>
              <w:t>Author: Jessica</w:t>
            </w:r>
          </w:p>
          <w:p w14:paraId="58AEC843" w14:textId="77777777" w:rsidR="00E05B85" w:rsidRDefault="00E90D6E">
            <w:r>
              <w:t>18024092</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444592D9" w14:textId="77777777" w:rsidR="00E05B85" w:rsidRDefault="00E90D6E">
            <w:pPr>
              <w:jc w:val="center"/>
              <w:rPr>
                <w:b/>
                <w:sz w:val="32"/>
              </w:rPr>
            </w:pPr>
            <w:r>
              <w:rPr>
                <w:b/>
                <w:sz w:val="32"/>
              </w:rPr>
              <w:t>Team</w:t>
            </w:r>
          </w:p>
        </w:tc>
        <w:tc>
          <w:tcPr>
            <w:tcW w:w="3351" w:type="dxa"/>
            <w:gridSpan w:val="2"/>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C1F66E0" w14:textId="77777777" w:rsidR="00E05B85" w:rsidRDefault="00E90D6E">
            <w:pPr>
              <w:jc w:val="center"/>
              <w:rPr>
                <w:b/>
                <w:sz w:val="32"/>
              </w:rPr>
            </w:pPr>
            <w:r>
              <w:rPr>
                <w:b/>
                <w:sz w:val="32"/>
              </w:rPr>
              <w:t>Own</w:t>
            </w:r>
          </w:p>
        </w:tc>
      </w:tr>
      <w:tr w:rsidR="00E05B85" w14:paraId="1F636541" w14:textId="77777777" w:rsidTr="00374F11">
        <w:trPr>
          <w:gridAfter w:val="1"/>
          <w:wAfter w:w="902" w:type="dxa"/>
          <w:trHeight w:val="3807"/>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ECA8B" w14:textId="77777777" w:rsidR="00E05B85" w:rsidRDefault="00E90D6E">
            <w:pPr>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2D2219" w14:textId="77777777" w:rsidR="00E05B85" w:rsidRDefault="00E90D6E">
            <w:r>
              <w:t>Discussions about how the user interface should look and who should have access to the system</w:t>
            </w:r>
          </w:p>
          <w:p w14:paraId="4581C644" w14:textId="77777777" w:rsidR="00E05B85" w:rsidRDefault="00E90D6E">
            <w:r>
              <w:t>During the first week I was assigned with being team leader for the first 4 weeks of the project. During these weeks I assigned work to the other team members.</w:t>
            </w:r>
          </w:p>
          <w:p w14:paraId="1E9FE67D" w14:textId="77777777" w:rsidR="00E05B85" w:rsidRDefault="00E90D6E">
            <w:r>
              <w:t>As a team we also discussed setting up Trello, GitHub and Discord to use for team management and communications</w:t>
            </w:r>
          </w:p>
          <w:p w14:paraId="7759FD55" w14:textId="77777777" w:rsidR="00E05B85" w:rsidRDefault="00E90D6E">
            <w:r>
              <w:t>Discussed a time where all team members can meet weekly</w:t>
            </w:r>
          </w:p>
          <w:p w14:paraId="5258A15C" w14:textId="77777777" w:rsidR="00E05B85" w:rsidRDefault="00E05B85"/>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D332D73" w14:textId="77777777" w:rsidR="00E05B85" w:rsidRDefault="00E90D6E">
            <w:pPr>
              <w:jc w:val="center"/>
            </w:pPr>
            <w:r>
              <w:t xml:space="preserve">Personal </w:t>
            </w:r>
            <w:proofErr w:type="spellStart"/>
            <w:r>
              <w:t>actitvies</w:t>
            </w:r>
            <w:proofErr w:type="spellEnd"/>
            <w:r>
              <w:t xml:space="preserve"> from these weeks can be found on my personal portfolio, which has been submitted along with this document or can be found on our teams </w:t>
            </w:r>
            <w:proofErr w:type="spellStart"/>
            <w:r>
              <w:t>github</w:t>
            </w:r>
            <w:proofErr w:type="spellEnd"/>
          </w:p>
        </w:tc>
      </w:tr>
      <w:tr w:rsidR="00E05B85" w14:paraId="651AB9F9" w14:textId="77777777" w:rsidTr="00374F11">
        <w:trPr>
          <w:gridAfter w:val="1"/>
          <w:wAfter w:w="902" w:type="dxa"/>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0253C" w14:textId="77777777" w:rsidR="00E05B85" w:rsidRDefault="00E90D6E">
            <w:pPr>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115899" w14:textId="77777777" w:rsidR="00E05B85" w:rsidRDefault="00E90D6E">
            <w:r>
              <w:t>While discussing the requirements of the GUI, we noticed a lack of knowledge in python that required further research</w:t>
            </w:r>
          </w:p>
          <w:p w14:paraId="1980AB58" w14:textId="77777777" w:rsidR="00E05B85" w:rsidRDefault="00E90D6E">
            <w:r>
              <w:t xml:space="preserve">Every Monday at 1pm all team members meet on Discord to discuss their progress </w:t>
            </w:r>
          </w:p>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83A0690" w14:textId="77777777" w:rsidR="00E05B85" w:rsidRDefault="00E05B85"/>
        </w:tc>
      </w:tr>
      <w:tr w:rsidR="00E05B85" w14:paraId="12721744" w14:textId="77777777" w:rsidTr="00374F11">
        <w:trPr>
          <w:gridAfter w:val="1"/>
          <w:wAfter w:w="902" w:type="dxa"/>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D6271" w14:textId="77777777" w:rsidR="00E05B85" w:rsidRDefault="00E90D6E">
            <w:pPr>
              <w:rPr>
                <w:b/>
                <w:sz w:val="26"/>
              </w:rPr>
            </w:pPr>
            <w:r>
              <w:rPr>
                <w:b/>
                <w:sz w:val="26"/>
              </w:rPr>
              <w:t>Activities resulting from QA process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29672DA" w14:textId="77777777" w:rsidR="00E05B85" w:rsidRDefault="00E90D6E">
            <w:r>
              <w:t xml:space="preserve">Ben created a Trello and </w:t>
            </w:r>
            <w:proofErr w:type="spellStart"/>
            <w:r>
              <w:t>Github</w:t>
            </w:r>
            <w:proofErr w:type="spellEnd"/>
            <w:r>
              <w:t xml:space="preserve"> adding all members to the respective platforms.</w:t>
            </w:r>
          </w:p>
          <w:p w14:paraId="30C0DAF4" w14:textId="77777777" w:rsidR="00E05B85" w:rsidRDefault="00E90D6E">
            <w:r>
              <w:t>We all had a weekly plan meeting:</w:t>
            </w:r>
          </w:p>
          <w:p w14:paraId="719CA099" w14:textId="77777777" w:rsidR="00E05B85" w:rsidRDefault="00E90D6E">
            <w:r>
              <w:t>Appendix 1 - Discord creation</w:t>
            </w:r>
          </w:p>
          <w:p w14:paraId="20CA053F" w14:textId="77777777" w:rsidR="00E05B85" w:rsidRDefault="00E90D6E">
            <w:r>
              <w:t xml:space="preserve">Appendix 2 – Team Meeting </w:t>
            </w:r>
          </w:p>
          <w:p w14:paraId="0137F883" w14:textId="77777777" w:rsidR="00E05B85" w:rsidRDefault="00E90D6E">
            <w:r>
              <w:t>Appendix 3 – Teamwork assignments</w:t>
            </w:r>
          </w:p>
          <w:p w14:paraId="5B457D06" w14:textId="77777777" w:rsidR="00E05B85" w:rsidRDefault="00E90D6E">
            <w:r>
              <w:t>Appendix 4 – Trello board</w:t>
            </w:r>
          </w:p>
          <w:p w14:paraId="13DA3B4E" w14:textId="77777777" w:rsidR="00E05B85" w:rsidRDefault="00E05B85"/>
          <w:p w14:paraId="3621E266" w14:textId="77777777" w:rsidR="00E05B85" w:rsidRDefault="00E05B85"/>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CF72C56" w14:textId="77777777" w:rsidR="00E05B85" w:rsidRDefault="00E05B85">
            <w:pPr>
              <w:jc w:val="center"/>
            </w:pPr>
          </w:p>
          <w:p w14:paraId="416CAB72" w14:textId="77777777" w:rsidR="00E05B85" w:rsidRDefault="00E05B85">
            <w:pPr>
              <w:jc w:val="center"/>
            </w:pPr>
          </w:p>
          <w:p w14:paraId="00FA03D8" w14:textId="77777777" w:rsidR="00E05B85" w:rsidRDefault="00E05B85"/>
        </w:tc>
      </w:tr>
      <w:tr w:rsidR="00E05B85" w14:paraId="713A64A8" w14:textId="77777777" w:rsidTr="00374F11">
        <w:trPr>
          <w:gridAfter w:val="1"/>
          <w:wAfter w:w="902" w:type="dxa"/>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33C1C" w14:textId="77777777" w:rsidR="00E05B85" w:rsidRDefault="00E90D6E">
            <w:pPr>
              <w:rPr>
                <w:b/>
                <w:sz w:val="26"/>
              </w:rPr>
            </w:pPr>
            <w:r>
              <w:rPr>
                <w:b/>
                <w:sz w:val="26"/>
              </w:rPr>
              <w:t>Personal QA development</w:t>
            </w:r>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755CA30" w14:textId="77777777" w:rsidR="00E05B85" w:rsidRDefault="00E05B85"/>
        </w:tc>
      </w:tr>
      <w:tr w:rsidR="00E05B85" w14:paraId="1BF0AE8B" w14:textId="77777777" w:rsidTr="00374F11">
        <w:trPr>
          <w:gridAfter w:val="1"/>
          <w:wAfter w:w="902" w:type="dxa"/>
          <w:trHeight w:val="130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47D56" w14:textId="77777777" w:rsidR="00E05B85" w:rsidRDefault="00E90D6E">
            <w:pPr>
              <w:rPr>
                <w:b/>
                <w:sz w:val="26"/>
              </w:rPr>
            </w:pPr>
            <w:r>
              <w:rPr>
                <w:b/>
                <w:sz w:val="26"/>
              </w:rPr>
              <w:t>Evidence of own activities</w:t>
            </w:r>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0B93345" w14:textId="77777777" w:rsidR="00E05B85" w:rsidRDefault="00E05B85"/>
        </w:tc>
      </w:tr>
      <w:tr w:rsidR="00E05B85" w14:paraId="3E4FA1FB"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35185B2" w14:textId="77777777" w:rsidR="00E05B85" w:rsidRDefault="00E90D6E">
            <w:pPr>
              <w:pStyle w:val="Heading1"/>
            </w:pPr>
            <w:bookmarkStart w:id="7" w:name="_Toc55651936"/>
            <w:bookmarkStart w:id="8" w:name="_Toc55659390"/>
            <w:bookmarkStart w:id="9" w:name="_Toc55825978"/>
            <w:bookmarkStart w:id="10" w:name="_Toc60829219"/>
            <w:bookmarkStart w:id="11" w:name="_Toc60849564"/>
            <w:r>
              <w:lastRenderedPageBreak/>
              <w:t>Weeks 3</w:t>
            </w:r>
            <w:bookmarkEnd w:id="7"/>
            <w:bookmarkEnd w:id="8"/>
            <w:bookmarkEnd w:id="9"/>
            <w:bookmarkEnd w:id="10"/>
            <w:bookmarkEnd w:id="11"/>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982E9C9" w14:textId="77777777" w:rsidR="00E05B85" w:rsidRDefault="00E90D6E">
            <w:pPr>
              <w:jc w:val="center"/>
            </w:pPr>
            <w:r>
              <w:rPr>
                <w:b/>
                <w:color w:val="7B7B7B"/>
                <w:sz w:val="40"/>
              </w:rPr>
              <w:t>Project Setup</w:t>
            </w:r>
          </w:p>
        </w:tc>
      </w:tr>
      <w:tr w:rsidR="00E05B85" w14:paraId="3A7F0988"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5EB7C" w14:textId="77777777" w:rsidR="00E05B85" w:rsidRDefault="00E90D6E">
            <w:r>
              <w:t>Author: Jessica</w:t>
            </w:r>
          </w:p>
          <w:p w14:paraId="4E27AA98" w14:textId="77777777" w:rsidR="00E05B85" w:rsidRDefault="00E90D6E">
            <w:r>
              <w:t>18024092</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62C86C0C" w14:textId="77777777" w:rsidR="00E05B85" w:rsidRDefault="00E90D6E">
            <w:pPr>
              <w:jc w:val="center"/>
              <w:rPr>
                <w:b/>
                <w:sz w:val="32"/>
              </w:rPr>
            </w:pPr>
            <w:r>
              <w:rPr>
                <w:b/>
                <w:sz w:val="32"/>
              </w:rPr>
              <w:t>Team</w:t>
            </w:r>
          </w:p>
        </w:tc>
        <w:tc>
          <w:tcPr>
            <w:tcW w:w="3969" w:type="dxa"/>
            <w:gridSpan w:val="2"/>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DE5F89A" w14:textId="77777777" w:rsidR="00E05B85" w:rsidRDefault="00E90D6E">
            <w:pPr>
              <w:jc w:val="center"/>
              <w:rPr>
                <w:b/>
                <w:sz w:val="32"/>
              </w:rPr>
            </w:pPr>
            <w:r>
              <w:rPr>
                <w:b/>
                <w:sz w:val="32"/>
              </w:rPr>
              <w:t>Own</w:t>
            </w:r>
          </w:p>
        </w:tc>
      </w:tr>
      <w:tr w:rsidR="00E05B85" w14:paraId="3399D796" w14:textId="77777777" w:rsidTr="00374F11">
        <w:trPr>
          <w:trHeight w:val="4511"/>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D7B3A" w14:textId="77777777" w:rsidR="00E05B85" w:rsidRDefault="00E90D6E">
            <w:pPr>
              <w:rPr>
                <w:b/>
                <w:sz w:val="26"/>
              </w:rPr>
            </w:pPr>
            <w:r>
              <w:rPr>
                <w:b/>
                <w:sz w:val="26"/>
              </w:rPr>
              <w:t>Activities undertaken</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8D2B39" w14:textId="77777777" w:rsidR="00E05B85" w:rsidRDefault="00E90D6E">
            <w:r>
              <w:t xml:space="preserve">Members of the team researched implementation of </w:t>
            </w:r>
            <w:proofErr w:type="spellStart"/>
            <w:r>
              <w:t>TKinter</w:t>
            </w:r>
            <w:proofErr w:type="spellEnd"/>
            <w:r>
              <w:t xml:space="preserve"> and SQLite. The LESPI has been written in full and progress has been made on the Quality Assurance Documents</w:t>
            </w:r>
          </w:p>
          <w:p w14:paraId="0CC00AAB" w14:textId="77777777" w:rsidR="00E05B85" w:rsidRDefault="00E90D6E">
            <w:r>
              <w:t xml:space="preserve">Ben has been trying ways to build forms and features of these forms. </w:t>
            </w:r>
          </w:p>
          <w:p w14:paraId="3E65F73F" w14:textId="77777777" w:rsidR="00E05B85" w:rsidRDefault="00E90D6E">
            <w:r>
              <w:t xml:space="preserve">Ed has been researched various methods used in </w:t>
            </w:r>
            <w:proofErr w:type="spellStart"/>
            <w:r>
              <w:t>TKinter</w:t>
            </w:r>
            <w:proofErr w:type="spellEnd"/>
            <w:r>
              <w:t xml:space="preserve">, and how to make menus </w:t>
            </w:r>
          </w:p>
          <w:p w14:paraId="68CAFD68" w14:textId="77777777" w:rsidR="00E05B85" w:rsidRDefault="00E90D6E">
            <w:r>
              <w:t>Komal has been watching videos on how to use SQLite and how to implement with a GUI</w:t>
            </w:r>
          </w:p>
          <w:p w14:paraId="4E687099" w14:textId="77777777" w:rsidR="00E05B85" w:rsidRDefault="00E90D6E">
            <w:r>
              <w:t xml:space="preserve">Harry has been looking at flowcharts waiting for the quality assurance, he has also been researching </w:t>
            </w:r>
          </w:p>
          <w:p w14:paraId="17B4740D" w14:textId="77777777" w:rsidR="00E05B85" w:rsidRDefault="00E05B85"/>
          <w:p w14:paraId="00D4E1BB" w14:textId="77777777" w:rsidR="00E05B85" w:rsidRDefault="00E05B85"/>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1E46F98" w14:textId="77777777" w:rsidR="00E05B85" w:rsidRDefault="00E90D6E">
            <w:r>
              <w:rPr>
                <w:noProof/>
              </w:rPr>
              <mc:AlternateContent>
                <mc:Choice Requires="wps">
                  <w:drawing>
                    <wp:anchor distT="0" distB="0" distL="114300" distR="114300" simplePos="0" relativeHeight="251666432" behindDoc="0" locked="0" layoutInCell="1" allowOverlap="1" wp14:anchorId="3166B1D7" wp14:editId="4713F468">
                      <wp:simplePos x="0" y="0"/>
                      <wp:positionH relativeFrom="column">
                        <wp:posOffset>83820</wp:posOffset>
                      </wp:positionH>
                      <wp:positionV relativeFrom="paragraph">
                        <wp:posOffset>72292</wp:posOffset>
                      </wp:positionV>
                      <wp:extent cx="2161541" cy="2418716"/>
                      <wp:effectExtent l="0" t="0" r="0" b="634"/>
                      <wp:wrapNone/>
                      <wp:docPr id="1" name="Text Box 4"/>
                      <wp:cNvGraphicFramePr/>
                      <a:graphic xmlns:a="http://schemas.openxmlformats.org/drawingml/2006/main">
                        <a:graphicData uri="http://schemas.microsoft.com/office/word/2010/wordprocessingShape">
                          <wps:wsp>
                            <wps:cNvSpPr txBox="1"/>
                            <wps:spPr>
                              <a:xfrm>
                                <a:off x="0" y="0"/>
                                <a:ext cx="2161541" cy="2418716"/>
                              </a:xfrm>
                              <a:prstGeom prst="rect">
                                <a:avLst/>
                              </a:prstGeom>
                              <a:solidFill>
                                <a:srgbClr val="F2F2F2">
                                  <a:alpha val="67000"/>
                                </a:srgbClr>
                              </a:solidFill>
                              <a:ln>
                                <a:noFill/>
                                <a:prstDash/>
                              </a:ln>
                            </wps:spPr>
                            <wps:txbx>
                              <w:txbxContent>
                                <w:p w14:paraId="6628CADB" w14:textId="77777777" w:rsidR="00E05B85" w:rsidRDefault="00E90D6E">
                                  <w:r>
                                    <w:t xml:space="preserve">Personal </w:t>
                                  </w:r>
                                  <w:proofErr w:type="spellStart"/>
                                  <w:r>
                                    <w:t>actitvies</w:t>
                                  </w:r>
                                  <w:proofErr w:type="spellEnd"/>
                                  <w:r>
                                    <w:t xml:space="preserve"> from this week can be found on my personal portfolio, which has been submitted along with this document or can be found on our teams github</w:t>
                                  </w:r>
                                </w:p>
                              </w:txbxContent>
                            </wps:txbx>
                            <wps:bodyPr vert="horz" wrap="square" lIns="91440" tIns="45720" rIns="91440" bIns="45720" anchor="t" anchorCtr="0" compatLnSpc="0">
                              <a:noAutofit/>
                            </wps:bodyPr>
                          </wps:wsp>
                        </a:graphicData>
                      </a:graphic>
                    </wp:anchor>
                  </w:drawing>
                </mc:Choice>
                <mc:Fallback>
                  <w:pict>
                    <v:shapetype w14:anchorId="3166B1D7" id="_x0000_t202" coordsize="21600,21600" o:spt="202" path="m,l,21600r21600,l21600,xe">
                      <v:stroke joinstyle="miter"/>
                      <v:path gradientshapeok="t" o:connecttype="rect"/>
                    </v:shapetype>
                    <v:shape id="Text Box 4" o:spid="_x0000_s1026" type="#_x0000_t202" style="position:absolute;margin-left:6.6pt;margin-top:5.7pt;width:170.2pt;height:190.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" fillcolor="#f2f2f2" stroked="f">
                      <v:fill opacity="43947f"/>
                      <v:textbox>
                        <w:txbxContent>
                          <w:p w14:paraId="6628CADB" w14:textId="77777777" w:rsidR="00E05B85" w:rsidRDefault="00E90D6E">
                            <w:r>
                              <w:t xml:space="preserve">Personal </w:t>
                            </w:r>
                            <w:proofErr w:type="spellStart"/>
                            <w:r>
                              <w:t>actitvies</w:t>
                            </w:r>
                            <w:proofErr w:type="spellEnd"/>
                            <w:r>
                              <w:t xml:space="preserve"> from this week can be found on my personal portfolio, which has been submitted along with this document or can be found on our teams github</w:t>
                            </w:r>
                          </w:p>
                        </w:txbxContent>
                      </v:textbox>
                    </v:shape>
                  </w:pict>
                </mc:Fallback>
              </mc:AlternateContent>
            </w:r>
          </w:p>
        </w:tc>
      </w:tr>
      <w:tr w:rsidR="00E05B85" w14:paraId="7072FF45" w14:textId="77777777" w:rsidTr="00374F11">
        <w:trPr>
          <w:trHeight w:val="1704"/>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071C4" w14:textId="77777777" w:rsidR="00E05B85" w:rsidRDefault="00E90D6E">
            <w:pPr>
              <w:rPr>
                <w:b/>
                <w:sz w:val="26"/>
              </w:rPr>
            </w:pPr>
            <w:r>
              <w:rPr>
                <w:b/>
                <w:sz w:val="26"/>
              </w:rPr>
              <w:t>Outcome of QA activities</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6493658" w14:textId="77777777" w:rsidR="00E05B85" w:rsidRDefault="00E90D6E">
            <w:r>
              <w:t xml:space="preserve">Many team members are gaining a more fundamental understanding how to use python and </w:t>
            </w:r>
            <w:proofErr w:type="spellStart"/>
            <w:r>
              <w:t>Tkinter</w:t>
            </w:r>
            <w:proofErr w:type="spellEnd"/>
            <w:r>
              <w:t>.</w:t>
            </w:r>
          </w:p>
          <w:p w14:paraId="31B6B0C3" w14:textId="77777777" w:rsidR="00E05B85" w:rsidRDefault="00E90D6E">
            <w:r>
              <w:t xml:space="preserve">LESPI has been sent to </w:t>
            </w:r>
            <w:proofErr w:type="spellStart"/>
            <w:r>
              <w:t>Shaily</w:t>
            </w:r>
            <w:proofErr w:type="spellEnd"/>
            <w:r>
              <w:t xml:space="preserve"> for review, with receiving her comments to mention the Computer Misuse Act explicitly.</w:t>
            </w:r>
          </w:p>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8A80274" w14:textId="77777777" w:rsidR="00E05B85" w:rsidRDefault="00E90D6E">
            <w:r>
              <w:rPr>
                <w:noProof/>
              </w:rPr>
              <mc:AlternateContent>
                <mc:Choice Requires="wps">
                  <w:drawing>
                    <wp:anchor distT="0" distB="0" distL="114300" distR="114300" simplePos="0" relativeHeight="251667456" behindDoc="0" locked="0" layoutInCell="1" allowOverlap="1" wp14:anchorId="534A8842" wp14:editId="6D5A3998">
                      <wp:simplePos x="0" y="0"/>
                      <wp:positionH relativeFrom="column">
                        <wp:posOffset>207011</wp:posOffset>
                      </wp:positionH>
                      <wp:positionV relativeFrom="paragraph">
                        <wp:posOffset>57780</wp:posOffset>
                      </wp:positionV>
                      <wp:extent cx="1971044" cy="942975"/>
                      <wp:effectExtent l="0" t="0" r="0" b="9525"/>
                      <wp:wrapNone/>
                      <wp:docPr id="2" name="Text Box 8"/>
                      <wp:cNvGraphicFramePr/>
                      <a:graphic xmlns:a="http://schemas.openxmlformats.org/drawingml/2006/main">
                        <a:graphicData uri="http://schemas.microsoft.com/office/word/2010/wordprocessingShape">
                          <wps:wsp>
                            <wps:cNvSpPr txBox="1"/>
                            <wps:spPr>
                              <a:xfrm>
                                <a:off x="0" y="0"/>
                                <a:ext cx="1971044" cy="942975"/>
                              </a:xfrm>
                              <a:prstGeom prst="rect">
                                <a:avLst/>
                              </a:prstGeom>
                              <a:solidFill>
                                <a:srgbClr val="F2F2F2">
                                  <a:alpha val="67000"/>
                                </a:srgbClr>
                              </a:solidFill>
                              <a:ln>
                                <a:noFill/>
                                <a:prstDash/>
                              </a:ln>
                            </wps:spPr>
                            <wps:txbx>
                              <w:txbxContent>
                                <w:p w14:paraId="4C5A66EC" w14:textId="77777777" w:rsidR="00E05B85" w:rsidRDefault="00E05B85"/>
                              </w:txbxContent>
                            </wps:txbx>
                            <wps:bodyPr vert="horz" wrap="square" lIns="91440" tIns="45720" rIns="91440" bIns="45720" anchor="t" anchorCtr="0" compatLnSpc="0">
                              <a:noAutofit/>
                            </wps:bodyPr>
                          </wps:wsp>
                        </a:graphicData>
                      </a:graphic>
                    </wp:anchor>
                  </w:drawing>
                </mc:Choice>
                <mc:Fallback>
                  <w:pict>
                    <v:shape w14:anchorId="534A8842" id="Text Box 8" o:spid="_x0000_s1027" type="#_x0000_t202" style="position:absolute;margin-left:16.3pt;margin-top:4.55pt;width:155.2pt;height:74.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" fillcolor="#f2f2f2" stroked="f">
                      <v:fill opacity="43947f"/>
                      <v:textbox>
                        <w:txbxContent>
                          <w:p w14:paraId="4C5A66EC" w14:textId="77777777" w:rsidR="00E05B85" w:rsidRDefault="00E05B85"/>
                        </w:txbxContent>
                      </v:textbox>
                    </v:shape>
                  </w:pict>
                </mc:Fallback>
              </mc:AlternateContent>
            </w:r>
          </w:p>
        </w:tc>
      </w:tr>
      <w:tr w:rsidR="00E05B85" w14:paraId="0B4E9B0E"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7DFD3" w14:textId="77777777" w:rsidR="00E05B85" w:rsidRDefault="00E90D6E">
            <w:pPr>
              <w:rPr>
                <w:b/>
                <w:sz w:val="26"/>
              </w:rPr>
            </w:pPr>
            <w:r>
              <w:rPr>
                <w:b/>
                <w:sz w:val="26"/>
              </w:rPr>
              <w:t>Activities resulting from QA process</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12488A" w14:textId="77777777" w:rsidR="00E05B85" w:rsidRDefault="00E05B85"/>
          <w:p w14:paraId="7375BA62" w14:textId="77777777" w:rsidR="00E05B85" w:rsidRDefault="00E90D6E">
            <w:r>
              <w:t xml:space="preserve">For all to continue working on </w:t>
            </w:r>
            <w:proofErr w:type="spellStart"/>
            <w:r>
              <w:t>myprogramminglab</w:t>
            </w:r>
            <w:proofErr w:type="spellEnd"/>
            <w:r>
              <w:t xml:space="preserve"> and to continue with research </w:t>
            </w:r>
          </w:p>
          <w:p w14:paraId="067C4328" w14:textId="77777777" w:rsidR="00E05B85" w:rsidRDefault="00E90D6E">
            <w:r>
              <w:t xml:space="preserve">LESPI will be amended to fit the comments from </w:t>
            </w:r>
            <w:proofErr w:type="spellStart"/>
            <w:r>
              <w:t>Shaily</w:t>
            </w:r>
            <w:proofErr w:type="spellEnd"/>
            <w:r>
              <w:t xml:space="preserve"> </w:t>
            </w:r>
          </w:p>
          <w:p w14:paraId="68290B41" w14:textId="77777777" w:rsidR="00E05B85" w:rsidRDefault="00E90D6E">
            <w:r>
              <w:t>Appendix 5 – work assigned</w:t>
            </w:r>
          </w:p>
          <w:p w14:paraId="09A19F86" w14:textId="77777777" w:rsidR="00E05B85" w:rsidRDefault="00E90D6E">
            <w:r>
              <w:t xml:space="preserve">Appendix 6 – Comments from </w:t>
            </w:r>
            <w:proofErr w:type="spellStart"/>
            <w:r>
              <w:t>Shaily</w:t>
            </w:r>
            <w:proofErr w:type="spellEnd"/>
          </w:p>
          <w:p w14:paraId="1871822B" w14:textId="77777777" w:rsidR="00E05B85" w:rsidRDefault="00E05B85"/>
          <w:p w14:paraId="559B5EB9" w14:textId="77777777" w:rsidR="00E05B85" w:rsidRDefault="00E05B85"/>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48DB467" w14:textId="77777777" w:rsidR="00E05B85" w:rsidRDefault="00E90D6E">
            <w:r>
              <w:rPr>
                <w:noProof/>
              </w:rPr>
              <mc:AlternateContent>
                <mc:Choice Requires="wps">
                  <w:drawing>
                    <wp:anchor distT="0" distB="0" distL="114300" distR="114300" simplePos="0" relativeHeight="251670528" behindDoc="0" locked="0" layoutInCell="1" allowOverlap="1" wp14:anchorId="39607275" wp14:editId="4413BE42">
                      <wp:simplePos x="0" y="0"/>
                      <wp:positionH relativeFrom="column">
                        <wp:posOffset>-1271</wp:posOffset>
                      </wp:positionH>
                      <wp:positionV relativeFrom="paragraph">
                        <wp:posOffset>12701</wp:posOffset>
                      </wp:positionV>
                      <wp:extent cx="2400300" cy="752478"/>
                      <wp:effectExtent l="0" t="0" r="0" b="9522"/>
                      <wp:wrapNone/>
                      <wp:docPr id="3" name="Text Box 10"/>
                      <wp:cNvGraphicFramePr/>
                      <a:graphic xmlns:a="http://schemas.openxmlformats.org/drawingml/2006/main">
                        <a:graphicData uri="http://schemas.microsoft.com/office/word/2010/wordprocessingShape">
                          <wps:wsp>
                            <wps:cNvSpPr txBox="1"/>
                            <wps:spPr>
                              <a:xfrm>
                                <a:off x="0" y="0"/>
                                <a:ext cx="2400300" cy="752478"/>
                              </a:xfrm>
                              <a:prstGeom prst="rect">
                                <a:avLst/>
                              </a:prstGeom>
                              <a:solidFill>
                                <a:srgbClr val="F2F2F2">
                                  <a:alpha val="67000"/>
                                </a:srgbClr>
                              </a:solidFill>
                              <a:ln>
                                <a:noFill/>
                                <a:prstDash/>
                              </a:ln>
                            </wps:spPr>
                            <wps:txbx>
                              <w:txbxContent>
                                <w:p w14:paraId="702132AA" w14:textId="77777777" w:rsidR="00E05B85" w:rsidRDefault="00E05B85">
                                  <w:pPr>
                                    <w:jc w:val="center"/>
                                  </w:pPr>
                                </w:p>
                              </w:txbxContent>
                            </wps:txbx>
                            <wps:bodyPr vert="horz" wrap="square" lIns="91440" tIns="45720" rIns="91440" bIns="45720" anchor="t" anchorCtr="0" compatLnSpc="0">
                              <a:noAutofit/>
                            </wps:bodyPr>
                          </wps:wsp>
                        </a:graphicData>
                      </a:graphic>
                    </wp:anchor>
                  </w:drawing>
                </mc:Choice>
                <mc:Fallback>
                  <w:pict>
                    <v:shape w14:anchorId="39607275" id="Text Box 10" o:spid="_x0000_s1028" type="#_x0000_t202" style="position:absolute;margin-left:-.1pt;margin-top:1pt;width:189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" fillcolor="#f2f2f2" stroked="f">
                      <v:fill opacity="43947f"/>
                      <v:textbox>
                        <w:txbxContent>
                          <w:p w14:paraId="702132AA" w14:textId="77777777" w:rsidR="00E05B85" w:rsidRDefault="00E05B85">
                            <w:pPr>
                              <w:jc w:val="center"/>
                            </w:pPr>
                          </w:p>
                        </w:txbxContent>
                      </v:textbox>
                    </v:shape>
                  </w:pict>
                </mc:Fallback>
              </mc:AlternateContent>
            </w:r>
          </w:p>
        </w:tc>
      </w:tr>
      <w:tr w:rsidR="00E05B85" w14:paraId="01FA9D83"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0E13" w14:textId="77777777" w:rsidR="00E05B85" w:rsidRDefault="00E90D6E">
            <w:pPr>
              <w:rPr>
                <w:b/>
                <w:sz w:val="26"/>
              </w:rPr>
            </w:pPr>
            <w:r>
              <w:rPr>
                <w:b/>
                <w:sz w:val="26"/>
              </w:rPr>
              <w:t>Personal QA development</w:t>
            </w:r>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DEBCC44" w14:textId="77777777" w:rsidR="00E05B85" w:rsidRDefault="00E90D6E">
            <w:r>
              <w:rPr>
                <w:noProof/>
              </w:rPr>
              <mc:AlternateContent>
                <mc:Choice Requires="wps">
                  <w:drawing>
                    <wp:anchor distT="0" distB="0" distL="114300" distR="114300" simplePos="0" relativeHeight="251663360" behindDoc="0" locked="0" layoutInCell="1" allowOverlap="1" wp14:anchorId="4476B5F4" wp14:editId="192F3287">
                      <wp:simplePos x="0" y="0"/>
                      <wp:positionH relativeFrom="column">
                        <wp:posOffset>-52706</wp:posOffset>
                      </wp:positionH>
                      <wp:positionV relativeFrom="paragraph">
                        <wp:posOffset>34920</wp:posOffset>
                      </wp:positionV>
                      <wp:extent cx="5181603" cy="800100"/>
                      <wp:effectExtent l="0" t="0" r="0" b="0"/>
                      <wp:wrapNone/>
                      <wp:docPr id="4" name="Text Box 3"/>
                      <wp:cNvGraphicFramePr/>
                      <a:graphic xmlns:a="http://schemas.openxmlformats.org/drawingml/2006/main">
                        <a:graphicData uri="http://schemas.microsoft.com/office/word/2010/wordprocessingShape">
                          <wps:wsp>
                            <wps:cNvSpPr txBox="1"/>
                            <wps:spPr>
                              <a:xfrm>
                                <a:off x="0" y="0"/>
                                <a:ext cx="5181603" cy="800100"/>
                              </a:xfrm>
                              <a:prstGeom prst="rect">
                                <a:avLst/>
                              </a:prstGeom>
                              <a:solidFill>
                                <a:srgbClr val="F2F2F2">
                                  <a:alpha val="67000"/>
                                </a:srgbClr>
                              </a:solidFill>
                              <a:ln>
                                <a:noFill/>
                                <a:prstDash/>
                              </a:ln>
                            </wps:spPr>
                            <wps:txbx>
                              <w:txbxContent>
                                <w:p w14:paraId="057E2453" w14:textId="77777777" w:rsidR="00E05B85" w:rsidRDefault="00E90D6E">
                                  <w:r>
                                    <w:t xml:space="preserve"> </w:t>
                                  </w:r>
                                </w:p>
                              </w:txbxContent>
                            </wps:txbx>
                            <wps:bodyPr vert="horz" wrap="square" lIns="91440" tIns="45720" rIns="91440" bIns="45720" anchor="t" anchorCtr="0" compatLnSpc="0">
                              <a:noAutofit/>
                            </wps:bodyPr>
                          </wps:wsp>
                        </a:graphicData>
                      </a:graphic>
                    </wp:anchor>
                  </w:drawing>
                </mc:Choice>
                <mc:Fallback>
                  <w:pict>
                    <v:shape w14:anchorId="4476B5F4" id="Text Box 3" o:spid="_x0000_s1029" type="#_x0000_t202" style="position:absolute;margin-left:-4.15pt;margin-top:2.75pt;width:408pt;height: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" fillcolor="#f2f2f2" stroked="f">
                      <v:fill opacity="43947f"/>
                      <v:textbox>
                        <w:txbxContent>
                          <w:p w14:paraId="057E2453" w14:textId="77777777" w:rsidR="00E05B85" w:rsidRDefault="00E90D6E">
                            <w:r>
                              <w:t xml:space="preserve"> </w:t>
                            </w:r>
                          </w:p>
                        </w:txbxContent>
                      </v:textbox>
                    </v:shape>
                  </w:pict>
                </mc:Fallback>
              </mc:AlternateContent>
            </w:r>
          </w:p>
          <w:p w14:paraId="4A080C9E" w14:textId="77777777" w:rsidR="00E05B85" w:rsidRDefault="00E05B85"/>
          <w:p w14:paraId="31D8E0EA" w14:textId="77777777" w:rsidR="00E05B85" w:rsidRDefault="00E05B85"/>
          <w:p w14:paraId="683950D7" w14:textId="77777777" w:rsidR="00E05B85" w:rsidRDefault="00E05B85"/>
          <w:p w14:paraId="79DF2E28" w14:textId="77777777" w:rsidR="00E05B85" w:rsidRDefault="00E05B85"/>
        </w:tc>
      </w:tr>
      <w:tr w:rsidR="00E05B85" w14:paraId="0710F68E" w14:textId="77777777" w:rsidTr="00374F11">
        <w:trPr>
          <w:trHeight w:val="7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794A23" w14:textId="77777777" w:rsidR="00E05B85" w:rsidRDefault="00E90D6E">
            <w:pPr>
              <w:rPr>
                <w:b/>
                <w:sz w:val="26"/>
              </w:rPr>
            </w:pPr>
            <w:r>
              <w:rPr>
                <w:b/>
                <w:sz w:val="26"/>
              </w:rPr>
              <w:t>Evidence of own activities</w:t>
            </w:r>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61DE63F" w14:textId="77777777" w:rsidR="00E05B85" w:rsidRDefault="00E90D6E">
            <w:r>
              <w:rPr>
                <w:noProof/>
              </w:rPr>
              <mc:AlternateContent>
                <mc:Choice Requires="wps">
                  <w:drawing>
                    <wp:anchor distT="0" distB="0" distL="114300" distR="114300" simplePos="0" relativeHeight="251664384" behindDoc="0" locked="0" layoutInCell="1" allowOverlap="1" wp14:anchorId="42B21333" wp14:editId="4497612C">
                      <wp:simplePos x="0" y="0"/>
                      <wp:positionH relativeFrom="column">
                        <wp:posOffset>499747</wp:posOffset>
                      </wp:positionH>
                      <wp:positionV relativeFrom="paragraph">
                        <wp:posOffset>128902</wp:posOffset>
                      </wp:positionV>
                      <wp:extent cx="3542669" cy="638178"/>
                      <wp:effectExtent l="0" t="0" r="631" b="9522"/>
                      <wp:wrapNone/>
                      <wp:docPr id="5" name="Text Box 1"/>
                      <wp:cNvGraphicFramePr/>
                      <a:graphic xmlns:a="http://schemas.openxmlformats.org/drawingml/2006/main">
                        <a:graphicData uri="http://schemas.microsoft.com/office/word/2010/wordprocessingShape">
                          <wps:wsp>
                            <wps:cNvSpPr txBox="1"/>
                            <wps:spPr>
                              <a:xfrm>
                                <a:off x="0" y="0"/>
                                <a:ext cx="3542669" cy="638178"/>
                              </a:xfrm>
                              <a:prstGeom prst="rect">
                                <a:avLst/>
                              </a:prstGeom>
                              <a:solidFill>
                                <a:srgbClr val="F2F2F2">
                                  <a:alpha val="67000"/>
                                </a:srgbClr>
                              </a:solidFill>
                              <a:ln>
                                <a:noFill/>
                                <a:prstDash/>
                              </a:ln>
                            </wps:spPr>
                            <wps:txbx>
                              <w:txbxContent>
                                <w:p w14:paraId="7D4773F0" w14:textId="77777777" w:rsidR="00E05B85" w:rsidRDefault="00E90D6E">
                                  <w:pPr>
                                    <w:jc w:val="center"/>
                                  </w:pPr>
                                  <w:r>
                                    <w:t xml:space="preserve"> </w:t>
                                  </w:r>
                                </w:p>
                              </w:txbxContent>
                            </wps:txbx>
                            <wps:bodyPr vert="horz" wrap="square" lIns="91440" tIns="45720" rIns="91440" bIns="45720" anchor="t" anchorCtr="0" compatLnSpc="0">
                              <a:noAutofit/>
                            </wps:bodyPr>
                          </wps:wsp>
                        </a:graphicData>
                      </a:graphic>
                    </wp:anchor>
                  </w:drawing>
                </mc:Choice>
                <mc:Fallback>
                  <w:pict>
                    <v:shape w14:anchorId="42B21333" id="Text Box 1" o:spid="_x0000_s1030" type="#_x0000_t202" style="position:absolute;margin-left:39.35pt;margin-top:10.15pt;width:278.9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" fillcolor="#f2f2f2" stroked="f">
                      <v:fill opacity="43947f"/>
                      <v:textbox>
                        <w:txbxContent>
                          <w:p w14:paraId="7D4773F0" w14:textId="77777777" w:rsidR="00E05B85" w:rsidRDefault="00E90D6E">
                            <w:pPr>
                              <w:jc w:val="center"/>
                            </w:pPr>
                            <w:r>
                              <w:t xml:space="preserve"> </w:t>
                            </w:r>
                          </w:p>
                        </w:txbxContent>
                      </v:textbox>
                    </v:shape>
                  </w:pict>
                </mc:Fallback>
              </mc:AlternateContent>
            </w:r>
          </w:p>
          <w:p w14:paraId="7417054C" w14:textId="77777777" w:rsidR="00E05B85" w:rsidRDefault="00E05B85"/>
          <w:p w14:paraId="3233206F" w14:textId="77777777" w:rsidR="00E05B85" w:rsidRDefault="00E05B85"/>
          <w:p w14:paraId="6E70047C" w14:textId="77777777" w:rsidR="00E05B85" w:rsidRDefault="00E05B85"/>
          <w:p w14:paraId="5A68F1CC" w14:textId="77777777" w:rsidR="00E05B85" w:rsidRDefault="00E05B85"/>
        </w:tc>
      </w:tr>
    </w:tbl>
    <w:p w14:paraId="30CF5817" w14:textId="77777777" w:rsidR="00E05B85" w:rsidRDefault="00E05B85"/>
    <w:p w14:paraId="1D732E2B" w14:textId="77777777" w:rsidR="00E05B85" w:rsidRDefault="00E05B85"/>
    <w:p w14:paraId="66BEE9DB"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3E67C309"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51E6647" w14:textId="77777777" w:rsidR="00E05B85" w:rsidRDefault="00E90D6E">
            <w:pPr>
              <w:pStyle w:val="Heading1"/>
            </w:pPr>
            <w:bookmarkStart w:id="12" w:name="_Toc55825979"/>
            <w:bookmarkStart w:id="13" w:name="_Toc60829220"/>
            <w:bookmarkStart w:id="14" w:name="_Toc60849565"/>
            <w:r>
              <w:lastRenderedPageBreak/>
              <w:t>Weeks 4</w:t>
            </w:r>
            <w:bookmarkEnd w:id="12"/>
            <w:bookmarkEnd w:id="13"/>
            <w:bookmarkEnd w:id="14"/>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A4684F7" w14:textId="77777777" w:rsidR="00E05B85" w:rsidRDefault="00E90D6E">
            <w:pPr>
              <w:jc w:val="center"/>
            </w:pPr>
            <w:r>
              <w:rPr>
                <w:b/>
                <w:color w:val="7B7B7B"/>
                <w:sz w:val="40"/>
              </w:rPr>
              <w:t>Project Setup</w:t>
            </w:r>
          </w:p>
        </w:tc>
      </w:tr>
      <w:tr w:rsidR="00E05B85" w14:paraId="071D7D53"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1F8CD" w14:textId="77777777" w:rsidR="00E05B85" w:rsidRDefault="00E90D6E">
            <w:r>
              <w:t>Author: Jessica</w:t>
            </w:r>
          </w:p>
          <w:p w14:paraId="1FA2A3B8" w14:textId="77777777" w:rsidR="00E05B85" w:rsidRDefault="00E90D6E">
            <w:r>
              <w:t>18024092</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3D6F9C1E" w14:textId="77777777" w:rsidR="00E05B85" w:rsidRDefault="00E90D6E">
            <w:pPr>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DC4EF4E" w14:textId="77777777" w:rsidR="00E05B85" w:rsidRDefault="00E90D6E">
            <w:pPr>
              <w:jc w:val="center"/>
              <w:rPr>
                <w:b/>
                <w:sz w:val="32"/>
              </w:rPr>
            </w:pPr>
            <w:r>
              <w:rPr>
                <w:b/>
                <w:sz w:val="32"/>
              </w:rPr>
              <w:t>Own</w:t>
            </w:r>
          </w:p>
        </w:tc>
      </w:tr>
      <w:tr w:rsidR="00E05B85" w14:paraId="18EC6288" w14:textId="77777777">
        <w:trPr>
          <w:trHeight w:val="3382"/>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D818B" w14:textId="77777777" w:rsidR="00E05B85" w:rsidRDefault="00E90D6E">
            <w:pPr>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B3F614D" w14:textId="77777777" w:rsidR="00E05B85" w:rsidRDefault="00E90D6E">
            <w:r>
              <w:t>Week meeting commenced 2pm 9</w:t>
            </w:r>
            <w:r>
              <w:rPr>
                <w:vertAlign w:val="superscript"/>
              </w:rPr>
              <w:t>th</w:t>
            </w:r>
            <w:r>
              <w:t xml:space="preserve"> Nov. Ben was absent due to personal reasons which he informed us of before the meeting. During the week each member has been doing their assigned work from the previous meeting, and each was assigned different work to complete for the following week. Ben was also assigned to be the new team leader from the </w:t>
            </w:r>
            <w:proofErr w:type="gramStart"/>
            <w:r>
              <w:t>16</w:t>
            </w:r>
            <w:r>
              <w:rPr>
                <w:vertAlign w:val="superscript"/>
              </w:rPr>
              <w:t>rd</w:t>
            </w:r>
            <w:proofErr w:type="gramEnd"/>
            <w:r>
              <w:t xml:space="preserve"> Nov.</w:t>
            </w:r>
            <w:r>
              <w:br/>
              <w:t>Harry has written the first draft of the quality assurance document</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59849C77" w14:textId="77777777" w:rsidR="00E05B85" w:rsidRDefault="00E05B85"/>
          <w:p w14:paraId="4F7364BC" w14:textId="241BC1E3" w:rsidR="00E05B85" w:rsidRDefault="00E90D6E">
            <w:r>
              <w:t xml:space="preserve">Personal </w:t>
            </w:r>
            <w:r w:rsidR="00374F11">
              <w:t>activities</w:t>
            </w:r>
            <w:r>
              <w:t xml:space="preserve"> from this week can be found on my personal portfolio, which has been submitted along with this document or can be found on our teams </w:t>
            </w:r>
            <w:proofErr w:type="spellStart"/>
            <w:r w:rsidR="00374F11">
              <w:t>Github</w:t>
            </w:r>
            <w:proofErr w:type="spellEnd"/>
            <w:r w:rsidR="00374F11">
              <w:t>.</w:t>
            </w:r>
          </w:p>
        </w:tc>
      </w:tr>
      <w:tr w:rsidR="00E05B85" w14:paraId="55E460ED"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CB3E7" w14:textId="77777777" w:rsidR="00E05B85" w:rsidRDefault="00E90D6E">
            <w:pPr>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DE7D1D" w14:textId="77777777" w:rsidR="00E05B85" w:rsidRDefault="00E90D6E">
            <w:r>
              <w:t xml:space="preserve">All team </w:t>
            </w:r>
            <w:proofErr w:type="gramStart"/>
            <w:r>
              <w:t>member</w:t>
            </w:r>
            <w:proofErr w:type="gramEnd"/>
            <w:r>
              <w:t xml:space="preserve"> have more understanding of what is expected for the slide shows and how far along the process each member is</w:t>
            </w:r>
          </w:p>
          <w:p w14:paraId="59726CFE" w14:textId="77777777" w:rsidR="00E05B85" w:rsidRDefault="00E90D6E">
            <w:r>
              <w:t xml:space="preserve">Trello board updated </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5CC339A" w14:textId="77777777" w:rsidR="00E05B85" w:rsidRDefault="00E05B85"/>
        </w:tc>
      </w:tr>
      <w:tr w:rsidR="00E05B85" w14:paraId="731AEE6E"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756F7" w14:textId="77777777" w:rsidR="00E05B85" w:rsidRDefault="00E90D6E">
            <w:pPr>
              <w:rPr>
                <w:b/>
                <w:sz w:val="26"/>
              </w:rPr>
            </w:pPr>
            <w:r>
              <w:rPr>
                <w:b/>
                <w:sz w:val="26"/>
              </w:rPr>
              <w:t>Activities resulting from QA process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88006AA" w14:textId="77777777" w:rsidR="00E05B85" w:rsidRDefault="00E90D6E">
            <w:r>
              <w:t xml:space="preserve">Ed and Harry were assigned to complete the Database and design sections of the QA doc. </w:t>
            </w:r>
          </w:p>
          <w:p w14:paraId="428C85CB" w14:textId="77777777" w:rsidR="00E05B85" w:rsidRDefault="00E90D6E">
            <w:r>
              <w:t xml:space="preserve">Jessica and Komal were assigned to work together to complete the flowchart </w:t>
            </w:r>
          </w:p>
          <w:p w14:paraId="23F59503" w14:textId="77777777" w:rsidR="00E05B85" w:rsidRDefault="00E90D6E">
            <w:r>
              <w:t>Ben was assigned to complete further research</w:t>
            </w:r>
          </w:p>
          <w:p w14:paraId="1F626CE2" w14:textId="77777777" w:rsidR="00E05B85" w:rsidRDefault="00E90D6E">
            <w:r>
              <w:t>All team members to work on and to email Jessica their slide shows for merging before Monday</w:t>
            </w:r>
          </w:p>
          <w:p w14:paraId="1DF7D6F2" w14:textId="77777777" w:rsidR="00E05B85" w:rsidRDefault="00E90D6E">
            <w:r>
              <w:t xml:space="preserve">Appendix 7 – Week 4 work assignment </w:t>
            </w:r>
          </w:p>
          <w:p w14:paraId="47FDC846" w14:textId="77777777" w:rsidR="00E05B85" w:rsidRDefault="00E90D6E">
            <w:r>
              <w:t>Appendix 8 – Week 4 Trello board</w:t>
            </w:r>
          </w:p>
          <w:p w14:paraId="6DF8EE68" w14:textId="77777777" w:rsidR="00E05B85" w:rsidRDefault="00E90D6E">
            <w:r>
              <w:t>Appendix 9 – Slide show discussion</w:t>
            </w:r>
          </w:p>
          <w:p w14:paraId="01DF08D7" w14:textId="77777777" w:rsidR="00E05B85" w:rsidRDefault="00E05B85"/>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462D9B9" w14:textId="77777777" w:rsidR="00E05B85" w:rsidRDefault="00E05B85">
            <w:pPr>
              <w:jc w:val="center"/>
            </w:pPr>
          </w:p>
          <w:p w14:paraId="3F478233" w14:textId="77777777" w:rsidR="00E05B85" w:rsidRDefault="00E05B85">
            <w:pPr>
              <w:jc w:val="center"/>
            </w:pPr>
          </w:p>
          <w:p w14:paraId="355AAFE7" w14:textId="77777777" w:rsidR="00E05B85" w:rsidRDefault="00E05B85"/>
        </w:tc>
      </w:tr>
      <w:tr w:rsidR="00E05B85" w14:paraId="4D5394D1"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9F708" w14:textId="77777777" w:rsidR="00E05B85" w:rsidRDefault="00E90D6E">
            <w:pPr>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9C6DE86" w14:textId="77777777" w:rsidR="00E05B85" w:rsidRDefault="00E90D6E">
            <w:r>
              <w:t xml:space="preserve"> </w:t>
            </w:r>
          </w:p>
        </w:tc>
      </w:tr>
      <w:tr w:rsidR="00E05B85" w14:paraId="57A74B02" w14:textId="77777777">
        <w:trPr>
          <w:trHeight w:val="7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0379" w14:textId="77777777" w:rsidR="00E05B85" w:rsidRDefault="00E90D6E">
            <w:pPr>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26F01DC" w14:textId="77777777" w:rsidR="00E05B85" w:rsidRDefault="00E05B85"/>
        </w:tc>
      </w:tr>
    </w:tbl>
    <w:p w14:paraId="47F56FC1" w14:textId="77777777" w:rsidR="00E05B85" w:rsidRDefault="00E05B85"/>
    <w:p w14:paraId="2DCD2BC3"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339BFB43"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31499DA" w14:textId="77777777" w:rsidR="00E05B85" w:rsidRDefault="00E90D6E">
            <w:pPr>
              <w:pStyle w:val="Heading1"/>
              <w:spacing w:line="254" w:lineRule="auto"/>
              <w:rPr>
                <w:color w:val="4472C4"/>
              </w:rPr>
            </w:pPr>
            <w:bookmarkStart w:id="15" w:name="_Toc60829221"/>
            <w:bookmarkStart w:id="16" w:name="_Toc60849566"/>
            <w:r>
              <w:rPr>
                <w:color w:val="4472C4"/>
              </w:rPr>
              <w:lastRenderedPageBreak/>
              <w:t>Weeks 5&amp;6</w:t>
            </w:r>
            <w:bookmarkEnd w:id="15"/>
            <w:bookmarkEnd w:id="16"/>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85F1B02" w14:textId="77777777" w:rsidR="00E05B85" w:rsidRDefault="00E90D6E">
            <w:pPr>
              <w:spacing w:line="254" w:lineRule="auto"/>
              <w:jc w:val="center"/>
            </w:pPr>
            <w:r>
              <w:rPr>
                <w:b/>
                <w:color w:val="4472C4"/>
                <w:sz w:val="40"/>
              </w:rPr>
              <w:t>Project Setup</w:t>
            </w:r>
          </w:p>
        </w:tc>
      </w:tr>
      <w:tr w:rsidR="00E05B85" w14:paraId="0CD52820"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030386" w14:textId="77777777" w:rsidR="00E05B85" w:rsidRDefault="00E90D6E">
            <w:pPr>
              <w:spacing w:line="254" w:lineRule="auto"/>
            </w:pPr>
            <w:r>
              <w:t xml:space="preserve">Author: Ben Harrison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48AAD869" w14:textId="77777777" w:rsidR="00E05B85" w:rsidRDefault="00E90D6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D3D1ED8" w14:textId="77777777" w:rsidR="00E05B85" w:rsidRDefault="00E90D6E">
            <w:pPr>
              <w:spacing w:line="254" w:lineRule="auto"/>
              <w:jc w:val="center"/>
              <w:rPr>
                <w:b/>
                <w:sz w:val="32"/>
              </w:rPr>
            </w:pPr>
            <w:r>
              <w:rPr>
                <w:b/>
                <w:sz w:val="32"/>
              </w:rPr>
              <w:t>Own</w:t>
            </w:r>
          </w:p>
        </w:tc>
      </w:tr>
      <w:tr w:rsidR="00E05B85" w14:paraId="17320B89" w14:textId="77777777">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1D6D" w14:textId="77777777" w:rsidR="00E05B85" w:rsidRDefault="00E90D6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682DB94" w14:textId="77777777" w:rsidR="00E05B85" w:rsidRDefault="00E90D6E">
            <w:pPr>
              <w:spacing w:line="254" w:lineRule="auto"/>
            </w:pPr>
            <w:r>
              <w:t xml:space="preserve">During week 5, the team finished up our seminar slides and our final seminar slideshow was sent off to </w:t>
            </w:r>
            <w:proofErr w:type="spellStart"/>
            <w:r>
              <w:t>Shaily</w:t>
            </w:r>
            <w:proofErr w:type="spellEnd"/>
            <w:r>
              <w:t>.</w:t>
            </w:r>
            <w:r>
              <w:br/>
            </w:r>
            <w:r>
              <w:br/>
            </w:r>
            <w:r>
              <w:br/>
              <w:t xml:space="preserve">During week 6, the team dedicated time for further research into </w:t>
            </w:r>
            <w:proofErr w:type="spellStart"/>
            <w:r>
              <w:t>Tkinter</w:t>
            </w:r>
            <w:proofErr w:type="spellEnd"/>
            <w:r>
              <w:t xml:space="preserve"> and Python ready to start the prototype PIM System.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52E95B4" w14:textId="77777777" w:rsidR="00E05B85" w:rsidRDefault="00E90D6E">
            <w:pPr>
              <w:spacing w:line="254" w:lineRule="auto"/>
            </w:pPr>
            <w:r>
              <w:t>During week 5, me and Jess put together everyone’s seminar slides into one big slideshow, ensuring they stick to the same theme.</w:t>
            </w:r>
            <w:r>
              <w:br/>
            </w:r>
            <w:r>
              <w:br/>
            </w:r>
            <w:r>
              <w:br/>
              <w:t xml:space="preserve">During the week 6 meeting, I instructed the team to dedicate time into researching specific </w:t>
            </w:r>
            <w:proofErr w:type="spellStart"/>
            <w:r>
              <w:t>Tkinter</w:t>
            </w:r>
            <w:proofErr w:type="spellEnd"/>
            <w:r>
              <w:t xml:space="preserve"> and Python techniques.</w:t>
            </w:r>
            <w:r>
              <w:br/>
              <w:t xml:space="preserve">During week 6, I researched </w:t>
            </w:r>
            <w:proofErr w:type="spellStart"/>
            <w:r>
              <w:t>Tkinter</w:t>
            </w:r>
            <w:proofErr w:type="spellEnd"/>
            <w:r>
              <w:t xml:space="preserve"> forms and how to lay out a form using a coordinate system instead of using a grid or packing.</w:t>
            </w:r>
          </w:p>
        </w:tc>
      </w:tr>
      <w:tr w:rsidR="00E05B85" w14:paraId="6A4473C5"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14508" w14:textId="77777777" w:rsidR="00E05B85" w:rsidRDefault="00E90D6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F241F0" w14:textId="77777777" w:rsidR="00E05B85" w:rsidRDefault="00E90D6E">
            <w:pPr>
              <w:spacing w:line="254" w:lineRule="auto"/>
            </w:pPr>
            <w:r>
              <w:t>Our team met the deadline set for the seminar slideshow and sent it off in time.</w:t>
            </w:r>
            <w:r>
              <w:br/>
            </w:r>
            <w:r>
              <w:br/>
              <w:t xml:space="preserve">We broadened our knowledge in </w:t>
            </w:r>
            <w:proofErr w:type="spellStart"/>
            <w:r>
              <w:t>Tkinter</w:t>
            </w:r>
            <w:proofErr w:type="spellEnd"/>
            <w:r>
              <w:t xml:space="preserve"> and Python, specifically techniques that would help us with the prototype</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FD85BBF" w14:textId="77777777" w:rsidR="00E05B85" w:rsidRDefault="00E90D6E">
            <w:pPr>
              <w:spacing w:line="254" w:lineRule="auto"/>
            </w:pPr>
            <w:r>
              <w:t xml:space="preserve">I emailed the final seminar slideshow to </w:t>
            </w:r>
            <w:proofErr w:type="spellStart"/>
            <w:r>
              <w:t>Shaily</w:t>
            </w:r>
            <w:proofErr w:type="spellEnd"/>
            <w:r>
              <w:t>, ensuring it was sent on time.</w:t>
            </w:r>
            <w:r>
              <w:br/>
            </w:r>
            <w:r>
              <w:br/>
              <w:t xml:space="preserve">I learnt more about </w:t>
            </w:r>
            <w:proofErr w:type="spellStart"/>
            <w:r>
              <w:t>Tkinter</w:t>
            </w:r>
            <w:proofErr w:type="spellEnd"/>
            <w:r>
              <w:t xml:space="preserve"> forms and how to use a coordinate system when laying out a GUI.</w:t>
            </w:r>
          </w:p>
        </w:tc>
      </w:tr>
      <w:tr w:rsidR="00E05B85" w14:paraId="2F375165"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A2E0C" w14:textId="77777777" w:rsidR="00E05B85" w:rsidRDefault="00E90D6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A656844" w14:textId="77777777" w:rsidR="00E05B85" w:rsidRDefault="00E90D6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F5DAD60" w14:textId="77777777" w:rsidR="00E05B85" w:rsidRDefault="00E90D6E">
            <w:pPr>
              <w:spacing w:line="254" w:lineRule="auto"/>
              <w:jc w:val="center"/>
            </w:pPr>
            <w:r>
              <w:t>Everyone’s slides used a different theme, so once the slides were sent over, me and Jess spent time making sure all of the themes matched our main seminar theme.</w:t>
            </w:r>
          </w:p>
          <w:p w14:paraId="77D1304F" w14:textId="77777777" w:rsidR="00E05B85" w:rsidRDefault="00E05B85">
            <w:pPr>
              <w:spacing w:line="254" w:lineRule="auto"/>
            </w:pPr>
          </w:p>
        </w:tc>
      </w:tr>
      <w:tr w:rsidR="00E05B85" w14:paraId="7EB95EDB"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A4B8E" w14:textId="77777777" w:rsidR="00E05B85" w:rsidRDefault="00E90D6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F718BCE" w14:textId="77777777" w:rsidR="00E05B85" w:rsidRDefault="00E90D6E">
            <w:pPr>
              <w:spacing w:line="254" w:lineRule="auto"/>
            </w:pPr>
            <w:r>
              <w:br/>
              <w:t>I gained team working experience when gathering everyone’s work, combining them together, and sending them off within a deadline.</w:t>
            </w:r>
            <w:r>
              <w:br/>
            </w:r>
          </w:p>
          <w:p w14:paraId="720D5C89" w14:textId="77777777" w:rsidR="00E05B85" w:rsidRDefault="00E90D6E">
            <w:pPr>
              <w:spacing w:line="254" w:lineRule="auto"/>
            </w:pPr>
            <w:r>
              <w:t xml:space="preserve">My knowledge of </w:t>
            </w:r>
            <w:proofErr w:type="spellStart"/>
            <w:r>
              <w:t>Tkinter</w:t>
            </w:r>
            <w:proofErr w:type="spellEnd"/>
            <w:r>
              <w:t xml:space="preserve"> forms was broadened, specifically towards laying out widgets on a form. I learned how to use a coordinate system, instead of packing or using a grid system like I previously did. </w:t>
            </w:r>
          </w:p>
          <w:p w14:paraId="05A3F9F8" w14:textId="77777777" w:rsidR="00E05B85" w:rsidRDefault="00E05B85">
            <w:pPr>
              <w:spacing w:line="254" w:lineRule="auto"/>
            </w:pPr>
          </w:p>
        </w:tc>
      </w:tr>
      <w:tr w:rsidR="00E05B85" w14:paraId="1B8D0973" w14:textId="77777777">
        <w:trPr>
          <w:trHeight w:val="734"/>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8E781" w14:textId="77777777" w:rsidR="00E05B85" w:rsidRDefault="00E90D6E">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15601BA" w14:textId="77777777" w:rsidR="00E05B85" w:rsidRDefault="00E90D6E">
            <w:pPr>
              <w:spacing w:line="254" w:lineRule="auto"/>
            </w:pPr>
            <w:r>
              <w:t>Evidence in the appendix</w:t>
            </w:r>
          </w:p>
        </w:tc>
      </w:tr>
    </w:tbl>
    <w:p w14:paraId="0CB04231" w14:textId="77777777" w:rsidR="00E05B85" w:rsidRDefault="00E05B85"/>
    <w:p w14:paraId="60E81B3B" w14:textId="77777777" w:rsidR="00E05B85" w:rsidRDefault="00E05B85"/>
    <w:p w14:paraId="43698093" w14:textId="77777777" w:rsidR="00E05B85" w:rsidRDefault="00E05B85"/>
    <w:p w14:paraId="41764E96" w14:textId="77777777" w:rsidR="00E05B85" w:rsidRDefault="00E05B85"/>
    <w:p w14:paraId="72B19965" w14:textId="77777777" w:rsidR="00E05B85" w:rsidRDefault="00E05B85"/>
    <w:p w14:paraId="2256ADC8"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520A6FD9"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2558F52" w14:textId="77777777" w:rsidR="00E05B85" w:rsidRDefault="00E90D6E">
            <w:pPr>
              <w:pStyle w:val="Heading1"/>
              <w:spacing w:line="254" w:lineRule="auto"/>
              <w:rPr>
                <w:color w:val="4472C4"/>
              </w:rPr>
            </w:pPr>
            <w:bookmarkStart w:id="17" w:name="_Toc60829222"/>
            <w:bookmarkStart w:id="18" w:name="_Toc60849567"/>
            <w:r>
              <w:rPr>
                <w:color w:val="4472C4"/>
              </w:rPr>
              <w:t>Weeks 7&amp;8</w:t>
            </w:r>
            <w:bookmarkEnd w:id="17"/>
            <w:bookmarkEnd w:id="18"/>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5768296F" w14:textId="77777777" w:rsidR="00E05B85" w:rsidRDefault="00E90D6E">
            <w:pPr>
              <w:spacing w:line="254" w:lineRule="auto"/>
              <w:jc w:val="center"/>
            </w:pPr>
            <w:r>
              <w:rPr>
                <w:b/>
                <w:color w:val="4472C4"/>
                <w:sz w:val="40"/>
              </w:rPr>
              <w:t>Project Setup</w:t>
            </w:r>
          </w:p>
        </w:tc>
      </w:tr>
      <w:tr w:rsidR="00E05B85" w14:paraId="054D4C2F"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1C094" w14:textId="77777777" w:rsidR="00E05B85" w:rsidRDefault="00E90D6E">
            <w:pPr>
              <w:spacing w:line="254" w:lineRule="auto"/>
            </w:pPr>
            <w:r>
              <w:t xml:space="preserve">Author: Ben Harrison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27F5EB6C" w14:textId="77777777" w:rsidR="00E05B85" w:rsidRDefault="00E90D6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055593D" w14:textId="77777777" w:rsidR="00E05B85" w:rsidRDefault="00E90D6E">
            <w:pPr>
              <w:spacing w:line="254" w:lineRule="auto"/>
              <w:jc w:val="center"/>
              <w:rPr>
                <w:b/>
                <w:sz w:val="32"/>
              </w:rPr>
            </w:pPr>
            <w:r>
              <w:rPr>
                <w:b/>
                <w:sz w:val="32"/>
              </w:rPr>
              <w:t>Own</w:t>
            </w:r>
          </w:p>
        </w:tc>
      </w:tr>
      <w:tr w:rsidR="00E05B85" w14:paraId="15AD8E96" w14:textId="77777777">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06472" w14:textId="77777777" w:rsidR="00E05B85" w:rsidRDefault="00E90D6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FCA13D3" w14:textId="77777777" w:rsidR="00E05B85" w:rsidRDefault="00E90D6E">
            <w:pPr>
              <w:spacing w:line="254" w:lineRule="auto"/>
            </w:pPr>
            <w:r>
              <w:t>We spent the last 2 weeks before breaking up for Christmas break brainstorming ideas for a prototype for our program.</w:t>
            </w:r>
            <w:r>
              <w:br/>
              <w:t xml:space="preserve">Alongside the prototype discussions, we also worked on our own individual </w:t>
            </w:r>
            <w:proofErr w:type="spellStart"/>
            <w:r>
              <w:t>MyProgrammingLab</w:t>
            </w:r>
            <w:proofErr w:type="spellEnd"/>
            <w:r>
              <w:t xml:space="preserve"> progress and research that we would find useful when creating our program.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6675827" w14:textId="77777777" w:rsidR="00E05B85" w:rsidRDefault="00E90D6E">
            <w:pPr>
              <w:spacing w:line="254" w:lineRule="auto"/>
            </w:pPr>
            <w:r>
              <w:t>I worked on the employee data side of the portfolio while Jess focused on the login system.</w:t>
            </w:r>
            <w:r>
              <w:br/>
              <w:t xml:space="preserve">I completed some of my </w:t>
            </w:r>
            <w:proofErr w:type="spellStart"/>
            <w:r>
              <w:t>MyProgrammingLab</w:t>
            </w:r>
            <w:proofErr w:type="spellEnd"/>
            <w:r>
              <w:t xml:space="preserve"> activities and researched different ways to lay out our program using </w:t>
            </w:r>
            <w:proofErr w:type="spellStart"/>
            <w:r>
              <w:t>Tkinter</w:t>
            </w:r>
            <w:proofErr w:type="spellEnd"/>
            <w:r>
              <w:t>.</w:t>
            </w:r>
          </w:p>
        </w:tc>
      </w:tr>
      <w:tr w:rsidR="00E05B85" w14:paraId="0524292D"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3CFBB" w14:textId="77777777" w:rsidR="00E05B85" w:rsidRDefault="00E90D6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A851E76" w14:textId="77777777" w:rsidR="00E05B85" w:rsidRDefault="00E90D6E">
            <w:pPr>
              <w:spacing w:line="254" w:lineRule="auto"/>
            </w:pPr>
            <w:r>
              <w:t>We had more knowledge on what our program will look like and how we’re going to achieve it.</w:t>
            </w:r>
          </w:p>
          <w:p w14:paraId="6FEE736D" w14:textId="77777777" w:rsidR="00E05B85" w:rsidRDefault="00E90D6E">
            <w:pPr>
              <w:spacing w:line="254" w:lineRule="auto"/>
            </w:pPr>
            <w:r>
              <w:t>Our python knowledge is improving the more research we are conducting.</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9CEFF48" w14:textId="77777777" w:rsidR="00E05B85" w:rsidRDefault="00E90D6E">
            <w:pPr>
              <w:spacing w:line="254" w:lineRule="auto"/>
            </w:pPr>
            <w:r>
              <w:t>I used the research from week 6 and used a coordinate system to lay out the buttons and other widgets in our PIM Prototype.</w:t>
            </w:r>
          </w:p>
        </w:tc>
      </w:tr>
      <w:tr w:rsidR="00E05B85" w14:paraId="64D40905"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C69C7" w14:textId="77777777" w:rsidR="00E05B85" w:rsidRDefault="00E90D6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82ED9B" w14:textId="77777777" w:rsidR="00E05B85" w:rsidRDefault="00E90D6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EE225E2" w14:textId="77777777" w:rsidR="00E05B85" w:rsidRDefault="00E90D6E">
            <w:pPr>
              <w:spacing w:line="254" w:lineRule="auto"/>
            </w:pPr>
            <w:r>
              <w:t>When starting off the program, I found it hard to determine where to place buttons etc on the prototype, but with practise, and using the mock-up, I ended up finishing the prototype widget layout.</w:t>
            </w:r>
          </w:p>
        </w:tc>
      </w:tr>
      <w:tr w:rsidR="00E05B85" w14:paraId="1BF3D9EE"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AEE51" w14:textId="77777777" w:rsidR="00E05B85" w:rsidRDefault="00E90D6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24569AC" w14:textId="77777777" w:rsidR="00E05B85" w:rsidRDefault="00E90D6E">
            <w:pPr>
              <w:spacing w:line="254" w:lineRule="auto"/>
            </w:pPr>
            <w:r>
              <w:t>When implementing functionality to prototype, I learned how to add functions to button click actions, and also how to interact with list boxes and text boxes.</w:t>
            </w:r>
            <w:r>
              <w:br/>
            </w:r>
            <w:r>
              <w:br/>
              <w:t>My time as team leader has given me experience in leading a team and allocating tasks evenly between members of the team. I feel like we worked well while I was team leader and we progressed well.</w:t>
            </w:r>
          </w:p>
        </w:tc>
      </w:tr>
      <w:tr w:rsidR="00E05B85" w14:paraId="667C15FB" w14:textId="77777777">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C4F42" w14:textId="77777777" w:rsidR="00E05B85" w:rsidRDefault="00E90D6E">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E7981FA" w14:textId="77777777" w:rsidR="00E05B85" w:rsidRDefault="00E90D6E">
            <w:pPr>
              <w:spacing w:line="254" w:lineRule="auto"/>
            </w:pPr>
            <w:r>
              <w:t>Evidence in the appendix</w:t>
            </w:r>
          </w:p>
        </w:tc>
      </w:tr>
    </w:tbl>
    <w:p w14:paraId="416426EF" w14:textId="77777777" w:rsidR="00E05B85" w:rsidRDefault="00E05B85"/>
    <w:p w14:paraId="3A36761E" w14:textId="1FAD5DAD" w:rsidR="00E05B85" w:rsidRDefault="00E05B85"/>
    <w:p w14:paraId="58EF6B0C" w14:textId="73EA83D9" w:rsidR="00154C1E" w:rsidRDefault="00154C1E"/>
    <w:p w14:paraId="06D10988" w14:textId="2EF36DB2" w:rsidR="00154C1E" w:rsidRDefault="00154C1E"/>
    <w:p w14:paraId="4BC404E7" w14:textId="7A1E6922" w:rsidR="00154C1E" w:rsidRDefault="00154C1E"/>
    <w:p w14:paraId="7BB44604" w14:textId="6985A628" w:rsidR="00154C1E" w:rsidRDefault="00154C1E"/>
    <w:p w14:paraId="47442C37" w14:textId="0E09A346" w:rsidR="00154C1E" w:rsidRDefault="00154C1E"/>
    <w:p w14:paraId="22C97A0A" w14:textId="7FA55433" w:rsidR="00154C1E" w:rsidRDefault="00154C1E"/>
    <w:p w14:paraId="049C1268" w14:textId="5A9E2CB8" w:rsidR="00154C1E" w:rsidRDefault="00154C1E"/>
    <w:tbl>
      <w:tblPr>
        <w:tblW w:w="9016" w:type="dxa"/>
        <w:tblCellMar>
          <w:left w:w="10" w:type="dxa"/>
          <w:right w:w="10" w:type="dxa"/>
        </w:tblCellMar>
        <w:tblLook w:val="04A0" w:firstRow="1" w:lastRow="0" w:firstColumn="1" w:lastColumn="0" w:noHBand="0" w:noVBand="1"/>
      </w:tblPr>
      <w:tblGrid>
        <w:gridCol w:w="1725"/>
        <w:gridCol w:w="3940"/>
        <w:gridCol w:w="3351"/>
      </w:tblGrid>
      <w:tr w:rsidR="00154C1E" w14:paraId="0F3322B3"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60A22FD" w14:textId="37AF9A35" w:rsidR="00154C1E" w:rsidRDefault="00154C1E" w:rsidP="00FE35DE">
            <w:pPr>
              <w:pStyle w:val="Heading1"/>
              <w:spacing w:line="254" w:lineRule="auto"/>
              <w:rPr>
                <w:color w:val="4472C4"/>
              </w:rPr>
            </w:pPr>
            <w:r>
              <w:rPr>
                <w:color w:val="4472C4"/>
              </w:rPr>
              <w:lastRenderedPageBreak/>
              <w:t>Weeks 9&amp;10</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7DED2F0E" w14:textId="77777777" w:rsidR="00154C1E" w:rsidRDefault="00154C1E" w:rsidP="00FE35DE">
            <w:pPr>
              <w:spacing w:line="254" w:lineRule="auto"/>
              <w:jc w:val="center"/>
            </w:pPr>
            <w:r>
              <w:rPr>
                <w:b/>
                <w:color w:val="4472C4"/>
                <w:sz w:val="40"/>
              </w:rPr>
              <w:t>Project Setup</w:t>
            </w:r>
          </w:p>
        </w:tc>
      </w:tr>
      <w:tr w:rsidR="00154C1E" w14:paraId="710DDE15"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6F52F" w14:textId="6D5ADC81" w:rsidR="00154C1E" w:rsidRDefault="00154C1E" w:rsidP="00FE35DE">
            <w:pPr>
              <w:spacing w:line="254" w:lineRule="auto"/>
            </w:pPr>
            <w:r>
              <w:t xml:space="preserve">Author: Eduard Tenev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66B8E2D7" w14:textId="77777777" w:rsidR="00154C1E" w:rsidRDefault="00154C1E" w:rsidP="00FE35D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DE338FB" w14:textId="77777777" w:rsidR="00154C1E" w:rsidRDefault="00154C1E" w:rsidP="00FE35DE">
            <w:pPr>
              <w:spacing w:line="254" w:lineRule="auto"/>
              <w:jc w:val="center"/>
              <w:rPr>
                <w:b/>
                <w:sz w:val="32"/>
              </w:rPr>
            </w:pPr>
            <w:r>
              <w:rPr>
                <w:b/>
                <w:sz w:val="32"/>
              </w:rPr>
              <w:t>Own</w:t>
            </w:r>
          </w:p>
        </w:tc>
      </w:tr>
      <w:tr w:rsidR="00154C1E" w14:paraId="11353FCF" w14:textId="77777777" w:rsidTr="00FE35DE">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B0DC" w14:textId="77777777" w:rsidR="00154C1E" w:rsidRDefault="00154C1E" w:rsidP="00FE35D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26C5B7" w14:textId="77777777" w:rsidR="004E19F1" w:rsidRDefault="006240C2" w:rsidP="00FE35DE">
            <w:pPr>
              <w:spacing w:line="254" w:lineRule="auto"/>
            </w:pPr>
            <w:r>
              <w:t xml:space="preserve">Started with dividing the work for our second seminar. We have chosen to make PowerPoint about the programming languages. </w:t>
            </w:r>
          </w:p>
          <w:p w14:paraId="3CD8697E" w14:textId="37B801B8" w:rsidR="00154C1E" w:rsidRDefault="006240C2" w:rsidP="00FE35DE">
            <w:pPr>
              <w:spacing w:line="254" w:lineRule="auto"/>
            </w:pPr>
            <w:r>
              <w:br/>
              <w:t>Jess – C++.  Ed - Python</w:t>
            </w:r>
            <w:r>
              <w:br/>
              <w:t>Ben – C#. Harry – Java Script</w:t>
            </w:r>
          </w:p>
          <w:p w14:paraId="7446AAAE" w14:textId="46907689" w:rsidR="006240C2" w:rsidRDefault="006240C2" w:rsidP="00FE35DE">
            <w:pPr>
              <w:spacing w:line="254" w:lineRule="auto"/>
            </w:pPr>
            <w:r>
              <w:t>Komal – Java.</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0344076" w14:textId="5D61A925" w:rsidR="006240C2" w:rsidRDefault="006240C2" w:rsidP="006240C2">
            <w:r>
              <w:t xml:space="preserve">Personal </w:t>
            </w:r>
            <w:r w:rsidR="004E19F1">
              <w:t>activities</w:t>
            </w:r>
            <w:r>
              <w:t xml:space="preserve"> from this week can be found on my personal portfolio, which has been submitted along with this document or can be found on our teams </w:t>
            </w:r>
            <w:proofErr w:type="spellStart"/>
            <w:r>
              <w:t>github</w:t>
            </w:r>
            <w:proofErr w:type="spellEnd"/>
          </w:p>
          <w:p w14:paraId="560ECF58" w14:textId="5509F38C" w:rsidR="00154C1E" w:rsidRDefault="00154C1E" w:rsidP="00FE35DE">
            <w:pPr>
              <w:spacing w:line="254" w:lineRule="auto"/>
            </w:pPr>
          </w:p>
        </w:tc>
      </w:tr>
      <w:tr w:rsidR="00154C1E" w14:paraId="17F9B8E7" w14:textId="77777777" w:rsidTr="00FE35DE">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D9DB3" w14:textId="77777777" w:rsidR="00154C1E" w:rsidRDefault="00154C1E" w:rsidP="00FE35D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82C2E12" w14:textId="77777777" w:rsidR="00154C1E" w:rsidRDefault="006240C2" w:rsidP="00FE35DE">
            <w:pPr>
              <w:spacing w:line="254" w:lineRule="auto"/>
            </w:pPr>
            <w:r>
              <w:t>Every one of us made a</w:t>
            </w:r>
            <w:r w:rsidR="0000748E">
              <w:t>n</w:t>
            </w:r>
            <w:r>
              <w:t xml:space="preserve"> excellent research on their topic. During this research we learned new information about some of the languages and we learned how to present them Infront of different audience.</w:t>
            </w:r>
          </w:p>
          <w:p w14:paraId="1A42ABC2" w14:textId="4F7BB71A" w:rsidR="004E19F1" w:rsidRDefault="004E19F1" w:rsidP="00FE35DE">
            <w:pPr>
              <w:spacing w:line="254" w:lineRule="auto"/>
            </w:pP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AC3E375" w14:textId="79D12F1A" w:rsidR="00154C1E" w:rsidRDefault="00154C1E" w:rsidP="00FE35DE">
            <w:pPr>
              <w:spacing w:line="254" w:lineRule="auto"/>
            </w:pPr>
          </w:p>
        </w:tc>
      </w:tr>
      <w:tr w:rsidR="00154C1E" w14:paraId="1AB4E0D8" w14:textId="77777777" w:rsidTr="00FE35DE">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72EA3" w14:textId="77777777" w:rsidR="00154C1E" w:rsidRDefault="00154C1E" w:rsidP="00FE35D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A05104F" w14:textId="621052EE" w:rsidR="00154C1E" w:rsidRDefault="006240C2" w:rsidP="00FE35D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F4F9286" w14:textId="3DB60EB1" w:rsidR="00154C1E" w:rsidRDefault="00154C1E" w:rsidP="00FE35DE">
            <w:pPr>
              <w:spacing w:line="254" w:lineRule="auto"/>
            </w:pPr>
          </w:p>
        </w:tc>
      </w:tr>
      <w:tr w:rsidR="00154C1E" w14:paraId="3D49FE20" w14:textId="77777777" w:rsidTr="00FE35DE">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280DB" w14:textId="77777777" w:rsidR="00154C1E" w:rsidRDefault="00154C1E" w:rsidP="00FE35D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EB628D9" w14:textId="71113F4B" w:rsidR="00154C1E" w:rsidRDefault="00154C1E" w:rsidP="00FE35DE">
            <w:pPr>
              <w:spacing w:line="254" w:lineRule="auto"/>
            </w:pPr>
          </w:p>
        </w:tc>
      </w:tr>
      <w:tr w:rsidR="008870BD" w14:paraId="7CE72C6C" w14:textId="77777777" w:rsidTr="00FE35DE">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A6DDAD" w14:textId="77777777" w:rsidR="008870BD" w:rsidRDefault="008870BD" w:rsidP="008870BD">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E931DB3" w14:textId="115B96AE" w:rsidR="008870BD" w:rsidRDefault="008870BD" w:rsidP="008870BD">
            <w:pPr>
              <w:spacing w:line="254" w:lineRule="auto"/>
            </w:pPr>
            <w:r>
              <w:t>Evidence in the appendix</w:t>
            </w:r>
          </w:p>
        </w:tc>
      </w:tr>
    </w:tbl>
    <w:p w14:paraId="012668B0" w14:textId="59F30A7B" w:rsidR="00154C1E" w:rsidRDefault="00154C1E"/>
    <w:p w14:paraId="5BE5FAC8" w14:textId="21057C38" w:rsidR="00154C1E" w:rsidRDefault="00154C1E"/>
    <w:p w14:paraId="6A7B3F2B" w14:textId="307558B6" w:rsidR="00154C1E" w:rsidRDefault="00154C1E"/>
    <w:p w14:paraId="20D91CD4" w14:textId="26717891" w:rsidR="00154C1E" w:rsidRDefault="00154C1E"/>
    <w:p w14:paraId="6A2B1FB3" w14:textId="509EA781" w:rsidR="00154C1E" w:rsidRDefault="00154C1E"/>
    <w:p w14:paraId="718CE65D" w14:textId="24C1EE42" w:rsidR="00154C1E" w:rsidRDefault="00154C1E"/>
    <w:p w14:paraId="3EDE0DE7" w14:textId="256C0016" w:rsidR="00154C1E" w:rsidRDefault="00154C1E"/>
    <w:p w14:paraId="008431BD" w14:textId="14F13131" w:rsidR="00154C1E" w:rsidRDefault="00154C1E"/>
    <w:p w14:paraId="03F8EA6A" w14:textId="0BD8A069" w:rsidR="00154C1E" w:rsidRDefault="00154C1E"/>
    <w:p w14:paraId="108EA1FB" w14:textId="4AE8D8C0" w:rsidR="00154C1E" w:rsidRDefault="00154C1E"/>
    <w:p w14:paraId="61D00AED" w14:textId="05400363" w:rsidR="00154C1E" w:rsidRDefault="00154C1E"/>
    <w:p w14:paraId="03CEA5EA" w14:textId="29BFB749" w:rsidR="00154C1E" w:rsidRDefault="00154C1E"/>
    <w:tbl>
      <w:tblPr>
        <w:tblW w:w="9016" w:type="dxa"/>
        <w:tblCellMar>
          <w:left w:w="10" w:type="dxa"/>
          <w:right w:w="10" w:type="dxa"/>
        </w:tblCellMar>
        <w:tblLook w:val="04A0" w:firstRow="1" w:lastRow="0" w:firstColumn="1" w:lastColumn="0" w:noHBand="0" w:noVBand="1"/>
      </w:tblPr>
      <w:tblGrid>
        <w:gridCol w:w="1725"/>
        <w:gridCol w:w="3940"/>
        <w:gridCol w:w="3351"/>
      </w:tblGrid>
      <w:tr w:rsidR="00154C1E" w14:paraId="04708DCB"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074849C" w14:textId="6362160F" w:rsidR="00154C1E" w:rsidRDefault="00154C1E" w:rsidP="00FE35DE">
            <w:pPr>
              <w:pStyle w:val="Heading1"/>
              <w:spacing w:line="254" w:lineRule="auto"/>
              <w:rPr>
                <w:color w:val="4472C4"/>
              </w:rPr>
            </w:pPr>
            <w:r>
              <w:rPr>
                <w:color w:val="4472C4"/>
              </w:rPr>
              <w:t>Weeks 11&amp;12</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21102BE4" w14:textId="77777777" w:rsidR="00154C1E" w:rsidRDefault="00154C1E" w:rsidP="00FE35DE">
            <w:pPr>
              <w:spacing w:line="254" w:lineRule="auto"/>
              <w:jc w:val="center"/>
            </w:pPr>
            <w:r>
              <w:rPr>
                <w:b/>
                <w:color w:val="4472C4"/>
                <w:sz w:val="40"/>
              </w:rPr>
              <w:t>Project Setup</w:t>
            </w:r>
          </w:p>
        </w:tc>
      </w:tr>
      <w:tr w:rsidR="00154C1E" w14:paraId="5590F26D"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C4E8E" w14:textId="77777777" w:rsidR="00154C1E" w:rsidRDefault="00154C1E" w:rsidP="00FE35DE">
            <w:pPr>
              <w:spacing w:line="254" w:lineRule="auto"/>
            </w:pPr>
            <w:r>
              <w:t xml:space="preserve">Author: Eduard Tenev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265E8510" w14:textId="77777777" w:rsidR="00154C1E" w:rsidRDefault="00154C1E" w:rsidP="00FE35D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13238ACF" w14:textId="77777777" w:rsidR="00154C1E" w:rsidRDefault="00154C1E" w:rsidP="00FE35DE">
            <w:pPr>
              <w:spacing w:line="254" w:lineRule="auto"/>
              <w:jc w:val="center"/>
              <w:rPr>
                <w:b/>
                <w:sz w:val="32"/>
              </w:rPr>
            </w:pPr>
            <w:r>
              <w:rPr>
                <w:b/>
                <w:sz w:val="32"/>
              </w:rPr>
              <w:t>Own</w:t>
            </w:r>
          </w:p>
        </w:tc>
      </w:tr>
      <w:tr w:rsidR="00154C1E" w14:paraId="5CDD20E8" w14:textId="77777777" w:rsidTr="00FE35DE">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12786" w14:textId="77777777" w:rsidR="00154C1E" w:rsidRDefault="00154C1E" w:rsidP="00FE35D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D638C3F" w14:textId="77777777" w:rsidR="00154C1E" w:rsidRDefault="0000748E" w:rsidP="00FE35DE">
            <w:pPr>
              <w:spacing w:line="254" w:lineRule="auto"/>
            </w:pPr>
            <w:r>
              <w:t>Week 11: We had our meeting to discuss the final view of the power point seminar.</w:t>
            </w:r>
          </w:p>
          <w:p w14:paraId="1A5D35BB" w14:textId="77777777" w:rsidR="0000748E" w:rsidRDefault="0000748E" w:rsidP="00FE35DE">
            <w:pPr>
              <w:spacing w:line="254" w:lineRule="auto"/>
            </w:pPr>
          </w:p>
          <w:p w14:paraId="5F22899E" w14:textId="77777777" w:rsidR="009961FA" w:rsidRDefault="0000748E" w:rsidP="00FE35DE">
            <w:pPr>
              <w:spacing w:line="254" w:lineRule="auto"/>
            </w:pPr>
            <w:r>
              <w:t>Week 12: We went over the next stage</w:t>
            </w:r>
            <w:r w:rsidR="004E19F1">
              <w:t xml:space="preserve"> duties and how we can divide the work. </w:t>
            </w:r>
          </w:p>
          <w:p w14:paraId="0B46170D" w14:textId="753FAAAF" w:rsidR="0000748E" w:rsidRDefault="009961FA" w:rsidP="00FE35DE">
            <w:pPr>
              <w:spacing w:line="254" w:lineRule="auto"/>
            </w:pPr>
            <w:r>
              <w:t xml:space="preserve">The </w:t>
            </w:r>
            <w:proofErr w:type="spellStart"/>
            <w:r>
              <w:t>trello</w:t>
            </w:r>
            <w:proofErr w:type="spellEnd"/>
            <w:r>
              <w:t xml:space="preserve"> board was updated </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7BD42B6" w14:textId="77777777" w:rsidR="004E19F1" w:rsidRDefault="004E19F1" w:rsidP="004E19F1">
            <w:r>
              <w:t xml:space="preserve">Personal activities from this week can be found on my personal portfolio, which has been submitted along with this document or can be found on our teams </w:t>
            </w:r>
            <w:proofErr w:type="spellStart"/>
            <w:r>
              <w:t>github</w:t>
            </w:r>
            <w:proofErr w:type="spellEnd"/>
          </w:p>
          <w:p w14:paraId="1AEEF942" w14:textId="77777777" w:rsidR="00154C1E" w:rsidRDefault="00154C1E" w:rsidP="00FE35DE">
            <w:pPr>
              <w:spacing w:line="254" w:lineRule="auto"/>
            </w:pPr>
          </w:p>
        </w:tc>
      </w:tr>
      <w:tr w:rsidR="00154C1E" w14:paraId="1AD3D124" w14:textId="77777777" w:rsidTr="00FE35DE">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44C82" w14:textId="77777777" w:rsidR="00154C1E" w:rsidRDefault="00154C1E" w:rsidP="00FE35D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A37C903" w14:textId="77777777" w:rsidR="00154C1E" w:rsidRDefault="004E19F1" w:rsidP="00FE35DE">
            <w:pPr>
              <w:spacing w:line="254" w:lineRule="auto"/>
            </w:pPr>
            <w:r>
              <w:t xml:space="preserve">We met the deadline </w:t>
            </w:r>
            <w:r>
              <w:t>set for the seminar slideshow and sent it off in time.</w:t>
            </w:r>
          </w:p>
          <w:p w14:paraId="751A2225" w14:textId="4CF56AAF" w:rsidR="004E19F1" w:rsidRDefault="004E19F1" w:rsidP="00FE35DE">
            <w:pPr>
              <w:spacing w:line="254" w:lineRule="auto"/>
            </w:pPr>
          </w:p>
          <w:p w14:paraId="7E0A96E9" w14:textId="51564270" w:rsidR="009961FA" w:rsidRDefault="009961FA" w:rsidP="00FE35DE">
            <w:pPr>
              <w:spacing w:line="254" w:lineRule="auto"/>
            </w:pPr>
            <w:r>
              <w:t xml:space="preserve">Everyone had duties assigned to them for researching and continuing development of the program </w:t>
            </w:r>
          </w:p>
          <w:p w14:paraId="1937E41B" w14:textId="792755F9" w:rsidR="004E19F1" w:rsidRDefault="004E19F1" w:rsidP="00FE35DE">
            <w:pPr>
              <w:spacing w:line="254" w:lineRule="auto"/>
            </w:pP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036A139" w14:textId="77777777" w:rsidR="00154C1E" w:rsidRDefault="00154C1E" w:rsidP="00FE35DE">
            <w:pPr>
              <w:spacing w:line="254" w:lineRule="auto"/>
            </w:pPr>
          </w:p>
        </w:tc>
      </w:tr>
      <w:tr w:rsidR="00154C1E" w14:paraId="32F68830" w14:textId="77777777" w:rsidTr="00FE35DE">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B05DA" w14:textId="77777777" w:rsidR="00154C1E" w:rsidRDefault="00154C1E" w:rsidP="00FE35D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0EC69BF" w14:textId="274A550C" w:rsidR="00154C1E" w:rsidRDefault="006240C2" w:rsidP="00FE35D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8A166EF" w14:textId="77777777" w:rsidR="00154C1E" w:rsidRDefault="00154C1E" w:rsidP="00FE35DE">
            <w:pPr>
              <w:spacing w:line="254" w:lineRule="auto"/>
            </w:pPr>
          </w:p>
        </w:tc>
      </w:tr>
      <w:tr w:rsidR="00154C1E" w14:paraId="0ABB71EA" w14:textId="77777777" w:rsidTr="00FE35DE">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3629B" w14:textId="77777777" w:rsidR="00154C1E" w:rsidRDefault="00154C1E" w:rsidP="00FE35D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67AA93D" w14:textId="77777777" w:rsidR="00154C1E" w:rsidRDefault="00154C1E" w:rsidP="00FE35DE">
            <w:pPr>
              <w:spacing w:line="254" w:lineRule="auto"/>
            </w:pPr>
          </w:p>
        </w:tc>
      </w:tr>
      <w:tr w:rsidR="008870BD" w14:paraId="1A8082F4" w14:textId="77777777" w:rsidTr="00FE35DE">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DCEEF" w14:textId="77777777" w:rsidR="008870BD" w:rsidRDefault="008870BD" w:rsidP="008870BD">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0C8981E" w14:textId="1FDC72BE" w:rsidR="008870BD" w:rsidRDefault="008870BD" w:rsidP="008870BD">
            <w:pPr>
              <w:spacing w:line="254" w:lineRule="auto"/>
            </w:pPr>
            <w:r>
              <w:t>Evidence in the appendix</w:t>
            </w:r>
          </w:p>
        </w:tc>
      </w:tr>
    </w:tbl>
    <w:p w14:paraId="3AE7249E" w14:textId="77777777" w:rsidR="00154C1E" w:rsidRDefault="00154C1E"/>
    <w:p w14:paraId="15EFE8D5" w14:textId="77777777" w:rsidR="00154C1E" w:rsidRDefault="00154C1E"/>
    <w:p w14:paraId="565E27D3" w14:textId="77777777" w:rsidR="00E05B85" w:rsidRDefault="00E90D6E">
      <w:pPr>
        <w:pStyle w:val="Heading1"/>
      </w:pPr>
      <w:bookmarkStart w:id="19" w:name="_Toc55651938"/>
      <w:bookmarkStart w:id="20" w:name="_Toc55659392"/>
      <w:bookmarkStart w:id="21" w:name="_Toc55825981"/>
      <w:bookmarkStart w:id="22" w:name="_Toc60829223"/>
      <w:bookmarkStart w:id="23" w:name="_Toc60849568"/>
      <w:r>
        <w:lastRenderedPageBreak/>
        <w:t>Appendix</w:t>
      </w:r>
      <w:bookmarkEnd w:id="19"/>
      <w:bookmarkEnd w:id="20"/>
      <w:bookmarkEnd w:id="21"/>
      <w:bookmarkEnd w:id="22"/>
      <w:bookmarkEnd w:id="23"/>
      <w:r>
        <w:t xml:space="preserve"> </w:t>
      </w:r>
    </w:p>
    <w:tbl>
      <w:tblPr>
        <w:tblW w:w="9588" w:type="dxa"/>
        <w:tblInd w:w="-572" w:type="dxa"/>
        <w:tblCellMar>
          <w:left w:w="10" w:type="dxa"/>
          <w:right w:w="10" w:type="dxa"/>
        </w:tblCellMar>
        <w:tblLook w:val="04A0" w:firstRow="1" w:lastRow="0" w:firstColumn="1" w:lastColumn="0" w:noHBand="0" w:noVBand="1"/>
      </w:tblPr>
      <w:tblGrid>
        <w:gridCol w:w="1692"/>
        <w:gridCol w:w="7896"/>
      </w:tblGrid>
      <w:tr w:rsidR="00E05B85" w14:paraId="0A3C9D18"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ABC11" w14:textId="77777777" w:rsidR="00E05B85" w:rsidRDefault="00E90D6E">
            <w:r>
              <w:t xml:space="preserve">Appendix 1 – Discord Creation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DC008" w14:textId="77777777" w:rsidR="00E05B85" w:rsidRDefault="00E90D6E">
            <w:r>
              <w:rPr>
                <w:noProof/>
              </w:rPr>
              <w:drawing>
                <wp:inline distT="0" distB="0" distL="0" distR="0" wp14:anchorId="7E77A00F" wp14:editId="4E445FCD">
                  <wp:extent cx="4305900" cy="1981477"/>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5900" cy="1981477"/>
                          </a:xfrm>
                          <a:prstGeom prst="rect">
                            <a:avLst/>
                          </a:prstGeom>
                          <a:noFill/>
                          <a:ln>
                            <a:noFill/>
                            <a:prstDash/>
                          </a:ln>
                        </pic:spPr>
                      </pic:pic>
                    </a:graphicData>
                  </a:graphic>
                </wp:inline>
              </w:drawing>
            </w:r>
          </w:p>
        </w:tc>
      </w:tr>
      <w:tr w:rsidR="00E05B85" w14:paraId="0D283260"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35F4F" w14:textId="77777777" w:rsidR="00E05B85" w:rsidRDefault="00E90D6E">
            <w:r>
              <w:t>Appendix 2 – Team meetings time discussed</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C3F60" w14:textId="77777777" w:rsidR="00E05B85" w:rsidRDefault="00E90D6E">
            <w:r>
              <w:rPr>
                <w:noProof/>
              </w:rPr>
              <w:drawing>
                <wp:inline distT="0" distB="0" distL="0" distR="0" wp14:anchorId="301C1B28" wp14:editId="414AA5A6">
                  <wp:extent cx="4050599" cy="2836221"/>
                  <wp:effectExtent l="0" t="0" r="7051" b="2229"/>
                  <wp:docPr id="7"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50599" cy="2836221"/>
                          </a:xfrm>
                          <a:prstGeom prst="rect">
                            <a:avLst/>
                          </a:prstGeom>
                          <a:noFill/>
                          <a:ln>
                            <a:noFill/>
                            <a:prstDash/>
                          </a:ln>
                        </pic:spPr>
                      </pic:pic>
                    </a:graphicData>
                  </a:graphic>
                </wp:inline>
              </w:drawing>
            </w:r>
          </w:p>
        </w:tc>
      </w:tr>
      <w:tr w:rsidR="00E05B85" w14:paraId="5DCBD4A9"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140F3" w14:textId="77777777" w:rsidR="00E05B85" w:rsidRDefault="00E90D6E">
            <w:r>
              <w:t xml:space="preserve">Appendix 3 – Spoken about what tasks are required to be completed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58D55" w14:textId="77777777" w:rsidR="00E05B85" w:rsidRDefault="00E90D6E">
            <w:r>
              <w:rPr>
                <w:noProof/>
              </w:rPr>
              <w:drawing>
                <wp:inline distT="0" distB="0" distL="0" distR="0" wp14:anchorId="67C19C28" wp14:editId="099095FB">
                  <wp:extent cx="4515480" cy="1552788"/>
                  <wp:effectExtent l="0" t="0" r="0" b="9312"/>
                  <wp:docPr id="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15480" cy="1552788"/>
                          </a:xfrm>
                          <a:prstGeom prst="rect">
                            <a:avLst/>
                          </a:prstGeom>
                          <a:noFill/>
                          <a:ln>
                            <a:noFill/>
                            <a:prstDash/>
                          </a:ln>
                        </pic:spPr>
                      </pic:pic>
                    </a:graphicData>
                  </a:graphic>
                </wp:inline>
              </w:drawing>
            </w:r>
          </w:p>
        </w:tc>
      </w:tr>
      <w:tr w:rsidR="00E05B85" w14:paraId="13C4B7A8"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A4EFA" w14:textId="77777777" w:rsidR="00E05B85" w:rsidRDefault="00E90D6E">
            <w:r>
              <w:lastRenderedPageBreak/>
              <w:t>Appendix 4 – Trello board</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C920" w14:textId="77777777" w:rsidR="00E05B85" w:rsidRDefault="00E90D6E">
            <w:r>
              <w:rPr>
                <w:noProof/>
              </w:rPr>
              <w:drawing>
                <wp:inline distT="0" distB="0" distL="0" distR="0" wp14:anchorId="0AD683CC" wp14:editId="628AD2C5">
                  <wp:extent cx="4445383" cy="2318287"/>
                  <wp:effectExtent l="0" t="0" r="0" b="5813"/>
                  <wp:docPr id="9"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r="4426" b="2"/>
                          <a:stretch>
                            <a:fillRect/>
                          </a:stretch>
                        </pic:blipFill>
                        <pic:spPr>
                          <a:xfrm>
                            <a:off x="0" y="0"/>
                            <a:ext cx="4445383" cy="2318287"/>
                          </a:xfrm>
                          <a:prstGeom prst="rect">
                            <a:avLst/>
                          </a:prstGeom>
                          <a:noFill/>
                          <a:ln>
                            <a:noFill/>
                            <a:prstDash/>
                          </a:ln>
                        </pic:spPr>
                      </pic:pic>
                    </a:graphicData>
                  </a:graphic>
                </wp:inline>
              </w:drawing>
            </w:r>
          </w:p>
        </w:tc>
      </w:tr>
      <w:tr w:rsidR="00E05B85" w14:paraId="250415A7"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F31C4" w14:textId="729C0725" w:rsidR="00374F11" w:rsidRDefault="00E90D6E">
            <w:r>
              <w:t>Appendix 5</w:t>
            </w:r>
            <w:r w:rsidR="00374F11">
              <w:t xml:space="preserve"> –</w:t>
            </w:r>
          </w:p>
          <w:p w14:paraId="7CC65236" w14:textId="66CB08B4" w:rsidR="00E05B85" w:rsidRDefault="00E90D6E">
            <w:proofErr w:type="gramStart"/>
            <w:r>
              <w:t>Team work</w:t>
            </w:r>
            <w:proofErr w:type="gramEnd"/>
            <w:r>
              <w:t xml:space="preserve"> assignment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CEBEF" w14:textId="77777777" w:rsidR="00E05B85" w:rsidRDefault="00E90D6E">
            <w:r>
              <w:rPr>
                <w:noProof/>
              </w:rPr>
              <w:drawing>
                <wp:inline distT="0" distB="0" distL="0" distR="0" wp14:anchorId="02C4A91C" wp14:editId="4D984CF8">
                  <wp:extent cx="4305900" cy="2038636"/>
                  <wp:effectExtent l="0" t="0" r="0" b="0"/>
                  <wp:docPr id="10"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900" cy="2038636"/>
                          </a:xfrm>
                          <a:prstGeom prst="rect">
                            <a:avLst/>
                          </a:prstGeom>
                          <a:noFill/>
                          <a:ln>
                            <a:noFill/>
                            <a:prstDash/>
                          </a:ln>
                        </pic:spPr>
                      </pic:pic>
                    </a:graphicData>
                  </a:graphic>
                </wp:inline>
              </w:drawing>
            </w:r>
          </w:p>
        </w:tc>
      </w:tr>
      <w:tr w:rsidR="00E05B85" w14:paraId="359E5C5D"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F7BBD" w14:textId="77777777" w:rsidR="00E05B85" w:rsidRDefault="00E90D6E">
            <w:r>
              <w:t>Appendix 6 – Comments from Shaily</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AD3DB" w14:textId="77777777" w:rsidR="00E05B85" w:rsidRDefault="00E90D6E">
            <w:r>
              <w:rPr>
                <w:noProof/>
              </w:rPr>
              <w:drawing>
                <wp:inline distT="0" distB="0" distL="0" distR="0" wp14:anchorId="66CDAFF8" wp14:editId="7BE4A0D2">
                  <wp:extent cx="4516477" cy="2229215"/>
                  <wp:effectExtent l="0" t="0" r="0" b="0"/>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6477" cy="2229215"/>
                          </a:xfrm>
                          <a:prstGeom prst="rect">
                            <a:avLst/>
                          </a:prstGeom>
                          <a:noFill/>
                          <a:ln>
                            <a:noFill/>
                            <a:prstDash/>
                          </a:ln>
                        </pic:spPr>
                      </pic:pic>
                    </a:graphicData>
                  </a:graphic>
                </wp:inline>
              </w:drawing>
            </w:r>
          </w:p>
        </w:tc>
      </w:tr>
      <w:tr w:rsidR="00E05B85" w14:paraId="7B5C328F"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A3387" w14:textId="77777777" w:rsidR="00E05B85" w:rsidRDefault="00E90D6E">
            <w:r>
              <w:t xml:space="preserve">Appendix 7 – Week 4 work assignment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7906C" w14:textId="77777777" w:rsidR="00E05B85" w:rsidRDefault="00E90D6E">
            <w:r>
              <w:rPr>
                <w:noProof/>
              </w:rPr>
              <w:drawing>
                <wp:inline distT="0" distB="0" distL="0" distR="0" wp14:anchorId="0CFA8F6E" wp14:editId="035D1B3F">
                  <wp:extent cx="4874766" cy="454219"/>
                  <wp:effectExtent l="0" t="0" r="2034" b="2981"/>
                  <wp:docPr id="12"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4766" cy="454219"/>
                          </a:xfrm>
                          <a:prstGeom prst="rect">
                            <a:avLst/>
                          </a:prstGeom>
                          <a:noFill/>
                          <a:ln>
                            <a:noFill/>
                            <a:prstDash/>
                          </a:ln>
                        </pic:spPr>
                      </pic:pic>
                    </a:graphicData>
                  </a:graphic>
                </wp:inline>
              </w:drawing>
            </w:r>
          </w:p>
        </w:tc>
      </w:tr>
      <w:tr w:rsidR="00E05B85" w14:paraId="1401C8C1"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C820D" w14:textId="77777777" w:rsidR="00E05B85" w:rsidRDefault="00E90D6E">
            <w:r>
              <w:lastRenderedPageBreak/>
              <w:t xml:space="preserve">Assignment 8 – Week 4 Trello board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5E7FE" w14:textId="77777777" w:rsidR="00E05B85" w:rsidRDefault="00E90D6E">
            <w:r>
              <w:rPr>
                <w:noProof/>
              </w:rPr>
              <w:drawing>
                <wp:inline distT="0" distB="0" distL="0" distR="0" wp14:anchorId="25EB00C7" wp14:editId="4389914F">
                  <wp:extent cx="4212448" cy="2313660"/>
                  <wp:effectExtent l="0" t="0" r="0" b="0"/>
                  <wp:docPr id="13"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2448" cy="2313660"/>
                          </a:xfrm>
                          <a:prstGeom prst="rect">
                            <a:avLst/>
                          </a:prstGeom>
                          <a:noFill/>
                          <a:ln>
                            <a:noFill/>
                            <a:prstDash/>
                          </a:ln>
                        </pic:spPr>
                      </pic:pic>
                    </a:graphicData>
                  </a:graphic>
                </wp:inline>
              </w:drawing>
            </w:r>
          </w:p>
        </w:tc>
      </w:tr>
      <w:tr w:rsidR="00E05B85" w14:paraId="0B6C5BB7"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F408C" w14:textId="77777777" w:rsidR="00E05B85" w:rsidRDefault="00E90D6E">
            <w:r>
              <w:t xml:space="preserve">Appendix 9 – Slide Show discussion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C09AF" w14:textId="77777777" w:rsidR="00E05B85" w:rsidRDefault="00E90D6E">
            <w:r>
              <w:rPr>
                <w:noProof/>
              </w:rPr>
              <w:drawing>
                <wp:inline distT="0" distB="0" distL="0" distR="0" wp14:anchorId="0F985453" wp14:editId="61E7B8B6">
                  <wp:extent cx="4670810" cy="1323127"/>
                  <wp:effectExtent l="0" t="0" r="0" b="0"/>
                  <wp:docPr id="1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0810" cy="1323127"/>
                          </a:xfrm>
                          <a:prstGeom prst="rect">
                            <a:avLst/>
                          </a:prstGeom>
                          <a:noFill/>
                          <a:ln>
                            <a:noFill/>
                            <a:prstDash/>
                          </a:ln>
                        </pic:spPr>
                      </pic:pic>
                    </a:graphicData>
                  </a:graphic>
                </wp:inline>
              </w:drawing>
            </w:r>
          </w:p>
        </w:tc>
      </w:tr>
      <w:tr w:rsidR="00E05B85" w14:paraId="75372705"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7267D" w14:textId="77777777" w:rsidR="00E05B85" w:rsidRDefault="00E90D6E">
            <w:r>
              <w:rPr>
                <w:b/>
                <w:bCs/>
                <w:sz w:val="28"/>
                <w:szCs w:val="28"/>
              </w:rPr>
              <w:t xml:space="preserve">Week 5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C6D4A" w14:textId="77777777" w:rsidR="00E05B85" w:rsidRDefault="00E90D6E">
            <w:r>
              <w:t>Sending finished seminar slides to Shaily</w:t>
            </w:r>
          </w:p>
          <w:p w14:paraId="1CD98E98" w14:textId="77777777" w:rsidR="00E05B85" w:rsidRDefault="00E90D6E">
            <w:r>
              <w:rPr>
                <w:noProof/>
              </w:rPr>
              <w:drawing>
                <wp:anchor distT="0" distB="0" distL="114300" distR="114300" simplePos="0" relativeHeight="251672576" behindDoc="0" locked="0" layoutInCell="1" allowOverlap="1" wp14:anchorId="11A5FFAD" wp14:editId="13CE040D">
                  <wp:simplePos x="0" y="0"/>
                  <wp:positionH relativeFrom="column">
                    <wp:posOffset>-14602</wp:posOffset>
                  </wp:positionH>
                  <wp:positionV relativeFrom="paragraph">
                    <wp:posOffset>57780</wp:posOffset>
                  </wp:positionV>
                  <wp:extent cx="4331339" cy="1335408"/>
                  <wp:effectExtent l="38100" t="38100" r="88265" b="93345"/>
                  <wp:wrapSquare wrapText="bothSides"/>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1339" cy="1335408"/>
                          </a:xfrm>
                          <a:prstGeom prst="rect">
                            <a:avLst/>
                          </a:prstGeom>
                          <a:noFill/>
                          <a:ln>
                            <a:noFill/>
                            <a:prstDash/>
                          </a:ln>
                          <a:effectLst>
                            <a:outerShdw blurRad="50800" dist="38100" dir="2700000" algn="tl" rotWithShape="0">
                              <a:prstClr val="black">
                                <a:alpha val="40000"/>
                              </a:prstClr>
                            </a:outerShdw>
                          </a:effectLst>
                        </pic:spPr>
                      </pic:pic>
                    </a:graphicData>
                  </a:graphic>
                </wp:anchor>
              </w:drawing>
            </w:r>
          </w:p>
          <w:p w14:paraId="61402779" w14:textId="77777777" w:rsidR="00E05B85" w:rsidRDefault="00E90D6E">
            <w:r>
              <w:br/>
            </w:r>
          </w:p>
        </w:tc>
      </w:tr>
      <w:tr w:rsidR="00E05B85" w14:paraId="649FFF3E" w14:textId="77777777" w:rsidTr="00374F11">
        <w:trPr>
          <w:trHeight w:val="8779"/>
        </w:trPr>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0D164" w14:textId="77777777" w:rsidR="00E05B85" w:rsidRDefault="00E90D6E">
            <w:pPr>
              <w:rPr>
                <w:b/>
                <w:bCs/>
                <w:sz w:val="28"/>
                <w:szCs w:val="28"/>
              </w:rPr>
            </w:pPr>
            <w:r>
              <w:rPr>
                <w:b/>
                <w:bCs/>
                <w:sz w:val="28"/>
                <w:szCs w:val="28"/>
              </w:rPr>
              <w:lastRenderedPageBreak/>
              <w:t>Week 6</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DDCCB" w14:textId="77777777" w:rsidR="00E05B85" w:rsidRDefault="00E90D6E">
            <w:r>
              <w:t>Organising a team meeting to discuss our tasks for the week</w:t>
            </w:r>
          </w:p>
          <w:p w14:paraId="4A9C2E10" w14:textId="77777777" w:rsidR="00E05B85" w:rsidRDefault="00E90D6E">
            <w:r>
              <w:rPr>
                <w:noProof/>
              </w:rPr>
              <w:drawing>
                <wp:inline distT="0" distB="0" distL="0" distR="0" wp14:anchorId="6053B7F9" wp14:editId="6ABA184A">
                  <wp:extent cx="4060822" cy="2587623"/>
                  <wp:effectExtent l="38100" t="38100" r="92710" b="99060"/>
                  <wp:docPr id="16"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0822" cy="2587623"/>
                          </a:xfrm>
                          <a:prstGeom prst="rect">
                            <a:avLst/>
                          </a:prstGeom>
                          <a:noFill/>
                          <a:ln>
                            <a:noFill/>
                            <a:prstDash/>
                          </a:ln>
                          <a:effectLst>
                            <a:outerShdw blurRad="50800" dist="38100" dir="2700000" algn="tl" rotWithShape="0">
                              <a:prstClr val="black">
                                <a:alpha val="40000"/>
                              </a:prstClr>
                            </a:outerShdw>
                          </a:effectLst>
                        </pic:spPr>
                      </pic:pic>
                    </a:graphicData>
                  </a:graphic>
                </wp:inline>
              </w:drawing>
            </w:r>
            <w:r>
              <w:br/>
            </w:r>
            <w:r>
              <w:br/>
              <w:t>Research into Tkinter form layout using coordinates</w:t>
            </w:r>
            <w:r>
              <w:br/>
            </w:r>
            <w:r>
              <w:rPr>
                <w:noProof/>
              </w:rPr>
              <w:drawing>
                <wp:inline distT="0" distB="0" distL="0" distR="0" wp14:anchorId="6B6DF7B9" wp14:editId="0D9FE574">
                  <wp:extent cx="4093211" cy="2534917"/>
                  <wp:effectExtent l="38100" t="38100" r="97790" b="94615"/>
                  <wp:docPr id="17"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3211" cy="2534917"/>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tc>
      </w:tr>
      <w:tr w:rsidR="00E05B85" w14:paraId="0F7C78A3"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FC8C9" w14:textId="77777777" w:rsidR="00E05B85" w:rsidRDefault="00E90D6E">
            <w:pPr>
              <w:rPr>
                <w:b/>
                <w:bCs/>
                <w:sz w:val="28"/>
                <w:szCs w:val="28"/>
              </w:rPr>
            </w:pPr>
            <w:r>
              <w:rPr>
                <w:b/>
                <w:bCs/>
                <w:sz w:val="28"/>
                <w:szCs w:val="28"/>
              </w:rPr>
              <w:t>Week 7</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6AA01" w14:textId="77777777" w:rsidR="00E05B85" w:rsidRDefault="00E90D6E">
            <w:r>
              <w:t>Letting the team know to continue with research</w:t>
            </w:r>
          </w:p>
          <w:p w14:paraId="380499D1" w14:textId="77777777" w:rsidR="00E05B85" w:rsidRDefault="00E90D6E">
            <w:r>
              <w:rPr>
                <w:noProof/>
              </w:rPr>
              <w:drawing>
                <wp:inline distT="0" distB="0" distL="0" distR="0" wp14:anchorId="52219F28" wp14:editId="46C555A5">
                  <wp:extent cx="4429755" cy="1435095"/>
                  <wp:effectExtent l="38100" t="38100" r="85725" b="89535"/>
                  <wp:docPr id="1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755" cy="1435095"/>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p w14:paraId="238DBC45" w14:textId="77777777" w:rsidR="00E05B85" w:rsidRDefault="00E05B85"/>
        </w:tc>
      </w:tr>
      <w:tr w:rsidR="00E05B85" w14:paraId="7C6B1092"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C953" w14:textId="77777777" w:rsidR="00E05B85" w:rsidRDefault="00E90D6E">
            <w:pPr>
              <w:rPr>
                <w:b/>
                <w:bCs/>
                <w:sz w:val="28"/>
                <w:szCs w:val="28"/>
              </w:rPr>
            </w:pPr>
            <w:r>
              <w:rPr>
                <w:b/>
                <w:bCs/>
                <w:sz w:val="28"/>
                <w:szCs w:val="28"/>
              </w:rPr>
              <w:lastRenderedPageBreak/>
              <w:t>Week 8</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8978B" w14:textId="151530D5" w:rsidR="009961FA" w:rsidRDefault="00E90D6E">
            <w:r>
              <w:t>Prototype layout and functionality (Add employee, delete employee, and clear employee buttons)</w:t>
            </w:r>
            <w:r>
              <w:br/>
            </w:r>
            <w:r>
              <w:rPr>
                <w:noProof/>
              </w:rPr>
              <w:drawing>
                <wp:inline distT="0" distB="0" distL="0" distR="0" wp14:anchorId="2B792C72" wp14:editId="60AE9C9E">
                  <wp:extent cx="3806189" cy="2847971"/>
                  <wp:effectExtent l="38100" t="38100" r="99695" b="86360"/>
                  <wp:docPr id="19"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06189" cy="2847971"/>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p w14:paraId="12345344" w14:textId="32C567B7" w:rsidR="009961FA" w:rsidRDefault="009961FA"/>
        </w:tc>
      </w:tr>
    </w:tbl>
    <w:p w14:paraId="3267AC13" w14:textId="77777777" w:rsidR="00E05B85" w:rsidRDefault="00E05B85"/>
    <w:tbl>
      <w:tblPr>
        <w:tblStyle w:val="TableGrid"/>
        <w:tblW w:w="0" w:type="auto"/>
        <w:tblInd w:w="-572" w:type="dxa"/>
        <w:tblLook w:val="04A0" w:firstRow="1" w:lastRow="0" w:firstColumn="1" w:lastColumn="0" w:noHBand="0" w:noVBand="1"/>
      </w:tblPr>
      <w:tblGrid>
        <w:gridCol w:w="1665"/>
        <w:gridCol w:w="7724"/>
      </w:tblGrid>
      <w:tr w:rsidR="009961FA" w14:paraId="7D23710F" w14:textId="77777777" w:rsidTr="009961FA">
        <w:trPr>
          <w:trHeight w:val="2522"/>
        </w:trPr>
        <w:tc>
          <w:tcPr>
            <w:tcW w:w="1665" w:type="dxa"/>
          </w:tcPr>
          <w:p w14:paraId="01B10782" w14:textId="58B0F22D" w:rsidR="009961FA" w:rsidRPr="009961FA" w:rsidRDefault="009961FA">
            <w:pPr>
              <w:rPr>
                <w:b/>
                <w:bCs/>
              </w:rPr>
            </w:pPr>
            <w:r>
              <w:rPr>
                <w:b/>
                <w:bCs/>
              </w:rPr>
              <w:t>Week 9 &amp; 10</w:t>
            </w:r>
          </w:p>
        </w:tc>
        <w:tc>
          <w:tcPr>
            <w:tcW w:w="7724" w:type="dxa"/>
          </w:tcPr>
          <w:p w14:paraId="31FB6ED9" w14:textId="77777777" w:rsidR="009961FA" w:rsidRDefault="009961FA">
            <w:r>
              <w:rPr>
                <w:noProof/>
              </w:rPr>
              <w:drawing>
                <wp:inline distT="0" distB="0" distL="0" distR="0" wp14:anchorId="7667DBD7" wp14:editId="2BADB7B2">
                  <wp:extent cx="4559202" cy="1027412"/>
                  <wp:effectExtent l="0" t="0" r="635"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541" cy="1045066"/>
                          </a:xfrm>
                          <a:prstGeom prst="rect">
                            <a:avLst/>
                          </a:prstGeom>
                        </pic:spPr>
                      </pic:pic>
                    </a:graphicData>
                  </a:graphic>
                </wp:inline>
              </w:drawing>
            </w:r>
          </w:p>
          <w:p w14:paraId="26B3C1FA" w14:textId="775A4A04" w:rsidR="009961FA" w:rsidRDefault="009961FA"/>
          <w:p w14:paraId="5DD67669" w14:textId="4481473A" w:rsidR="009961FA" w:rsidRDefault="009961FA">
            <w:r>
              <w:rPr>
                <w:noProof/>
              </w:rPr>
              <w:drawing>
                <wp:inline distT="0" distB="0" distL="0" distR="0" wp14:anchorId="2E965B75" wp14:editId="06F2AE1F">
                  <wp:extent cx="4449787" cy="2373285"/>
                  <wp:effectExtent l="0" t="0" r="0" b="1905"/>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9426" cy="2383759"/>
                          </a:xfrm>
                          <a:prstGeom prst="rect">
                            <a:avLst/>
                          </a:prstGeom>
                        </pic:spPr>
                      </pic:pic>
                    </a:graphicData>
                  </a:graphic>
                </wp:inline>
              </w:drawing>
            </w:r>
          </w:p>
          <w:p w14:paraId="7F79C264" w14:textId="15D8514D" w:rsidR="009961FA" w:rsidRDefault="009961FA"/>
        </w:tc>
      </w:tr>
      <w:tr w:rsidR="009961FA" w14:paraId="6C4E0397" w14:textId="77777777" w:rsidTr="009961FA">
        <w:trPr>
          <w:trHeight w:val="2522"/>
        </w:trPr>
        <w:tc>
          <w:tcPr>
            <w:tcW w:w="1665" w:type="dxa"/>
          </w:tcPr>
          <w:p w14:paraId="7CC461A7" w14:textId="4FB121C4" w:rsidR="009961FA" w:rsidRDefault="009961FA">
            <w:pPr>
              <w:rPr>
                <w:b/>
                <w:bCs/>
              </w:rPr>
            </w:pPr>
            <w:r>
              <w:rPr>
                <w:b/>
                <w:bCs/>
              </w:rPr>
              <w:lastRenderedPageBreak/>
              <w:t>Week 11 &amp; 12</w:t>
            </w:r>
          </w:p>
        </w:tc>
        <w:tc>
          <w:tcPr>
            <w:tcW w:w="7724" w:type="dxa"/>
          </w:tcPr>
          <w:p w14:paraId="40CCF5B6" w14:textId="77777777" w:rsidR="009961FA" w:rsidRDefault="009961FA">
            <w:pPr>
              <w:rPr>
                <w:noProof/>
              </w:rPr>
            </w:pPr>
            <w:r>
              <w:rPr>
                <w:noProof/>
              </w:rPr>
              <w:drawing>
                <wp:inline distT="0" distB="0" distL="0" distR="0" wp14:anchorId="68B0D7EC" wp14:editId="78BD5D98">
                  <wp:extent cx="3899454" cy="2774462"/>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12436" cy="2783699"/>
                          </a:xfrm>
                          <a:prstGeom prst="rect">
                            <a:avLst/>
                          </a:prstGeom>
                        </pic:spPr>
                      </pic:pic>
                    </a:graphicData>
                  </a:graphic>
                </wp:inline>
              </w:drawing>
            </w:r>
          </w:p>
          <w:p w14:paraId="6851DE03" w14:textId="77777777" w:rsidR="009961FA" w:rsidRDefault="009961FA">
            <w:pPr>
              <w:rPr>
                <w:noProof/>
              </w:rPr>
            </w:pPr>
          </w:p>
          <w:p w14:paraId="679396ED" w14:textId="77777777" w:rsidR="009961FA" w:rsidRDefault="009961FA">
            <w:pPr>
              <w:rPr>
                <w:noProof/>
              </w:rPr>
            </w:pPr>
          </w:p>
          <w:p w14:paraId="734C9F96" w14:textId="77777777" w:rsidR="009961FA" w:rsidRDefault="009961FA">
            <w:pPr>
              <w:rPr>
                <w:noProof/>
              </w:rPr>
            </w:pPr>
            <w:r>
              <w:rPr>
                <w:noProof/>
              </w:rPr>
              <w:drawing>
                <wp:inline distT="0" distB="0" distL="0" distR="0" wp14:anchorId="0D1619F1" wp14:editId="466CF1CC">
                  <wp:extent cx="3653339" cy="2125785"/>
                  <wp:effectExtent l="0" t="0" r="444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2578" cy="2142799"/>
                          </a:xfrm>
                          <a:prstGeom prst="rect">
                            <a:avLst/>
                          </a:prstGeom>
                        </pic:spPr>
                      </pic:pic>
                    </a:graphicData>
                  </a:graphic>
                </wp:inline>
              </w:drawing>
            </w:r>
          </w:p>
          <w:p w14:paraId="72B8BE2B" w14:textId="77777777" w:rsidR="009961FA" w:rsidRDefault="009961FA">
            <w:pPr>
              <w:rPr>
                <w:noProof/>
              </w:rPr>
            </w:pPr>
          </w:p>
          <w:p w14:paraId="0DC5C66F" w14:textId="77777777" w:rsidR="009961FA" w:rsidRDefault="009961FA">
            <w:pPr>
              <w:rPr>
                <w:noProof/>
              </w:rPr>
            </w:pPr>
          </w:p>
          <w:p w14:paraId="14E33AA8" w14:textId="34647ABF" w:rsidR="009961FA" w:rsidRDefault="009961FA">
            <w:pPr>
              <w:rPr>
                <w:noProof/>
              </w:rPr>
            </w:pPr>
          </w:p>
        </w:tc>
      </w:tr>
    </w:tbl>
    <w:p w14:paraId="4E411245" w14:textId="77777777" w:rsidR="00E05B85" w:rsidRDefault="00E05B85"/>
    <w:sectPr w:rsidR="00E05B85">
      <w:footerReference w:type="default" r:id="rId2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5D5D1" w14:textId="77777777" w:rsidR="00D95A41" w:rsidRDefault="00D95A41">
      <w:r>
        <w:separator/>
      </w:r>
    </w:p>
  </w:endnote>
  <w:endnote w:type="continuationSeparator" w:id="0">
    <w:p w14:paraId="113B2BEB" w14:textId="77777777" w:rsidR="00D95A41" w:rsidRDefault="00D9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3276316"/>
      <w:docPartObj>
        <w:docPartGallery w:val="Page Numbers (Bottom of Page)"/>
        <w:docPartUnique/>
      </w:docPartObj>
    </w:sdtPr>
    <w:sdtEndPr>
      <w:rPr>
        <w:color w:val="7F7F7F" w:themeColor="background1" w:themeShade="7F"/>
        <w:spacing w:val="60"/>
      </w:rPr>
    </w:sdtEndPr>
    <w:sdtContent>
      <w:p w14:paraId="26EA35D5" w14:textId="1F14A11E" w:rsidR="00374F11" w:rsidRDefault="00374F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68A5DD" w14:textId="77777777" w:rsidR="00374F11" w:rsidRDefault="00374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97F85" w14:textId="77777777" w:rsidR="00D95A41" w:rsidRDefault="00D95A41">
      <w:r>
        <w:rPr>
          <w:color w:val="000000"/>
        </w:rPr>
        <w:separator/>
      </w:r>
    </w:p>
  </w:footnote>
  <w:footnote w:type="continuationSeparator" w:id="0">
    <w:p w14:paraId="5C75ADA6" w14:textId="77777777" w:rsidR="00D95A41" w:rsidRDefault="00D95A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B71BA3"/>
    <w:multiLevelType w:val="multilevel"/>
    <w:tmpl w:val="FD2069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B85"/>
    <w:rsid w:val="0000748E"/>
    <w:rsid w:val="00154C1E"/>
    <w:rsid w:val="00374F11"/>
    <w:rsid w:val="004E19F1"/>
    <w:rsid w:val="006240C2"/>
    <w:rsid w:val="008870BD"/>
    <w:rsid w:val="009961FA"/>
    <w:rsid w:val="00D95A41"/>
    <w:rsid w:val="00E05B85"/>
    <w:rsid w:val="00E63828"/>
    <w:rsid w:val="00E90D6E"/>
    <w:rsid w:val="00F176A9"/>
    <w:rsid w:val="00F43C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0A7CF"/>
  <w15:docId w15:val="{F0B1B07A-3310-4077-9A8C-16AE651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pPr>
  </w:style>
  <w:style w:type="paragraph" w:styleId="Heading1">
    <w:name w:val="heading 1"/>
    <w:basedOn w:val="Normal"/>
    <w:next w:val="Normal"/>
    <w:uiPriority w:val="9"/>
    <w:qFormat/>
    <w:pPr>
      <w:keepNext/>
      <w:keepLines/>
      <w:outlineLvl w:val="0"/>
    </w:pPr>
    <w:rPr>
      <w:rFonts w:ascii="Arial" w:eastAsia="Times New Roman" w:hAnsi="Arial" w:cs="Arial"/>
      <w:b/>
      <w:bCs/>
      <w:color w:val="7B7B7B"/>
      <w:sz w:val="38"/>
      <w:szCs w:val="28"/>
    </w:rPr>
  </w:style>
  <w:style w:type="paragraph" w:styleId="Heading2">
    <w:name w:val="heading 2"/>
    <w:basedOn w:val="Normal"/>
    <w:next w:val="Normal"/>
    <w:uiPriority w:val="9"/>
    <w:semiHidden/>
    <w:unhideWhenUsed/>
    <w:qFormat/>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customStyle="1" w:styleId="Heading1Char">
    <w:name w:val="Heading 1 Char"/>
    <w:basedOn w:val="DefaultParagraphFont"/>
    <w:rPr>
      <w:rFonts w:ascii="Arial" w:eastAsia="Times New Roman" w:hAnsi="Arial" w:cs="Arial"/>
      <w:b/>
      <w:bCs/>
      <w:color w:val="7B7B7B"/>
      <w:sz w:val="38"/>
      <w:szCs w:val="28"/>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TOCHeading">
    <w:name w:val="TOC Heading"/>
    <w:basedOn w:val="Heading1"/>
    <w:next w:val="Normal"/>
    <w:uiPriority w:val="39"/>
    <w:qFormat/>
    <w:pPr>
      <w:suppressAutoHyphens w:val="0"/>
      <w:spacing w:before="240" w:line="244" w:lineRule="auto"/>
      <w:textAlignment w:val="auto"/>
    </w:pPr>
    <w:rPr>
      <w:rFonts w:ascii="Calibri Light" w:hAnsi="Calibri Light" w:cs="Times New Roman"/>
      <w:b w:val="0"/>
      <w:bCs w:val="0"/>
      <w:color w:val="2F5496"/>
      <w:sz w:val="32"/>
      <w:szCs w:val="32"/>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pPr>
      <w:spacing w:after="100"/>
      <w:ind w:left="220"/>
    </w:pPr>
  </w:style>
  <w:style w:type="paragraph" w:styleId="TOC3">
    <w:name w:val="toc 3"/>
    <w:basedOn w:val="Normal"/>
    <w:next w:val="Normal"/>
    <w:autoRedefine/>
    <w:pPr>
      <w:suppressAutoHyphens w:val="0"/>
      <w:spacing w:after="100" w:line="247" w:lineRule="auto"/>
      <w:ind w:left="440"/>
      <w:textAlignment w:val="auto"/>
    </w:pPr>
    <w:rPr>
      <w:rFonts w:eastAsia="Times New Roman"/>
      <w:lang w:val="en-US"/>
    </w:rPr>
  </w:style>
  <w:style w:type="paragraph" w:styleId="Header">
    <w:name w:val="header"/>
    <w:basedOn w:val="Normal"/>
    <w:link w:val="HeaderChar"/>
    <w:uiPriority w:val="99"/>
    <w:unhideWhenUsed/>
    <w:rsid w:val="00374F11"/>
    <w:pPr>
      <w:tabs>
        <w:tab w:val="center" w:pos="4513"/>
        <w:tab w:val="right" w:pos="9026"/>
      </w:tabs>
    </w:pPr>
  </w:style>
  <w:style w:type="character" w:customStyle="1" w:styleId="HeaderChar">
    <w:name w:val="Header Char"/>
    <w:basedOn w:val="DefaultParagraphFont"/>
    <w:link w:val="Header"/>
    <w:uiPriority w:val="99"/>
    <w:rsid w:val="00374F11"/>
  </w:style>
  <w:style w:type="paragraph" w:styleId="Footer">
    <w:name w:val="footer"/>
    <w:basedOn w:val="Normal"/>
    <w:link w:val="FooterChar"/>
    <w:uiPriority w:val="99"/>
    <w:unhideWhenUsed/>
    <w:rsid w:val="00374F11"/>
    <w:pPr>
      <w:tabs>
        <w:tab w:val="center" w:pos="4513"/>
        <w:tab w:val="right" w:pos="9026"/>
      </w:tabs>
    </w:pPr>
  </w:style>
  <w:style w:type="character" w:customStyle="1" w:styleId="FooterChar">
    <w:name w:val="Footer Char"/>
    <w:basedOn w:val="DefaultParagraphFont"/>
    <w:link w:val="Footer"/>
    <w:uiPriority w:val="99"/>
    <w:rsid w:val="00374F11"/>
  </w:style>
  <w:style w:type="table" w:styleId="TableGrid">
    <w:name w:val="Table Grid"/>
    <w:basedOn w:val="TableNormal"/>
    <w:uiPriority w:val="39"/>
    <w:rsid w:val="009961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BenB33/ProfessionalismTeam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88EE7-4F0B-4CB4-928B-DB8F79D5F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15</Pages>
  <Words>1589</Words>
  <Characters>9061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Fealy</dc:creator>
  <dc:description/>
  <cp:lastModifiedBy>Tenev E Z (FCES)</cp:lastModifiedBy>
  <cp:revision>7</cp:revision>
  <dcterms:created xsi:type="dcterms:W3CDTF">2021-01-06T18:19:00Z</dcterms:created>
  <dcterms:modified xsi:type="dcterms:W3CDTF">2021-02-15T14:35:00Z</dcterms:modified>
</cp:coreProperties>
</file>